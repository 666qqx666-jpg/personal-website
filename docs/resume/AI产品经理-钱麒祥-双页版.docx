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5C04">
      <w:pPr>
        <w:widowControl/>
        <w:jc w:val="left"/>
      </w:pPr>
      <w:r/>
      <w:r/>
      <w: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000001" wp14:editId="000186A1">
                <wp:simplePos x="0" y="0"/>
                <wp:positionH relativeFrom="column">
                  <wp:posOffset>-910590</wp:posOffset>
                </wp:positionH>
                <wp:positionV relativeFrom="paragraph">
                  <wp:posOffset>5073650</wp:posOffset>
                </wp:positionV>
                <wp:extent cx="2162810" cy="0"/>
                <wp:effectExtent l="0" t="6350" r="0" b="63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00" o:spid="_x0000_s2000" o:spt="20" style="position:absolute;left:0pt;margin-left:-71.7pt;margin-top:399.5pt;height:0pt;width:170.3pt;z-index:251708416;mso-width-relative:page;mso-height-relative:page;" filled="f" stroked="t" coordsize="21600,21600" o:gfxdata="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OmP0LZAAAADAEAAA8AAAAAAAAAAQAgAAAAIgAAAGRycy9kb3ducmV2LnhtbFBL&#10;AQIUABQAAAAIAIdO4kABRmOs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000002" wp14:editId="000186A2">
                <wp:simplePos x="0" y="0"/>
                <wp:positionH relativeFrom="column">
                  <wp:posOffset>-910590</wp:posOffset>
                </wp:positionH>
                <wp:positionV relativeFrom="paragraph">
                  <wp:posOffset>4693920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01" o:spid="_x0000_s2001" o:spt="20" style="position:absolute;left:0pt;margin-left:-71.7pt;margin-top:369.6pt;height:0pt;width:170.3pt;z-index:251671552;mso-width-relative:page;mso-height-relative:page;" filled="f" stroked="t" coordsize="21600,21600" o:gfxdata="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/A5anZAAAADAEAAA8AAAAAAAAAAQAgAAAAIgAAAGRycy9kb3ducmV2LnhtbFBL&#10;AQIUABQAAAAIAIdO4kDlOkMN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00003" wp14:editId="000186A3">
                <wp:simplePos x="0" y="0"/>
                <wp:positionH relativeFrom="column">
                  <wp:posOffset>-908050</wp:posOffset>
                </wp:positionH>
                <wp:positionV relativeFrom="paragraph">
                  <wp:posOffset>-909955</wp:posOffset>
                </wp:positionV>
                <wp:extent cx="2268220" cy="10696575"/>
                <wp:effectExtent l="0" t="0" r="17780" b="222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220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02" o:spid="_x0000_s2002" o:spt="1" style="position:absolute;left:0pt;margin-left:-71.5pt;margin-top:-71.65pt;height:842.25pt;width:178.6pt;z-index:251659264;v-text-anchor:middle;mso-width-relative:page;mso-height-relative:page;" fillcolor="#F2F2F2" filled="t" stroked="f" coordsize="21600,21600" o:gfxdata="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JaUeTdAAAADgEAAA8AAAAAAAAA&#10;AQAgAAAAIgAAAGRycy9kb3ducmV2LnhtbFBLAQIUABQAAAAIAIdO4kAEAo/mDAIAAAcEAAAOAAAA&#10;AAAAAAEAIAAAACwBAABkcnMvZTJvRG9jLnhtbFBLBQYAAAAABgAGAFkBAACq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/>
      <w: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000004" wp14:editId="000186A4">
                <wp:simplePos x="0" y="0"/>
                <wp:positionH relativeFrom="column">
                  <wp:posOffset>1664335</wp:posOffset>
                </wp:positionH>
                <wp:positionV relativeFrom="paragraph">
                  <wp:posOffset>5295600</wp:posOffset>
                </wp:positionV>
                <wp:extent cx="4336415" cy="0"/>
                <wp:effectExtent l="0" t="0" r="26670" b="19050"/>
                <wp:wrapNone/>
                <wp:docPr id="55" name="P1_PROJECTS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03" o:spid="_x0000_s2003" o:spt="20" style="position:absolute;left:0pt;margin-left:131.050000pt;margin-top:416.976378pt;height:0.000000pt;width:341.450000pt;z-index:251694080;mso-width-relative:page;mso-height-relative:page;" filled="f" stroked="t" coordsize="21600,21600" o:gfxdata="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APRS9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000005" wp14:editId="000186A5">
                <wp:simplePos x="0" y="0"/>
                <wp:positionH relativeFrom="column">
                  <wp:posOffset>1664335</wp:posOffset>
                </wp:positionH>
                <wp:positionV relativeFrom="paragraph">
                  <wp:posOffset>4917600</wp:posOffset>
                </wp:positionV>
                <wp:extent cx="285115" cy="285115"/>
                <wp:effectExtent l="0" t="0" r="635" b="635"/>
                <wp:wrapNone/>
                <wp:docPr id="62" name="P1_PROJECTS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04" o:spid="_x0000_s2004" o:spt="1" style="position:absolute;left:0pt;margin-left:131.050000pt;margin-top:387.212598pt;height:22.450000pt;width:22.450000pt;z-index:251698176;v-text-anchor:middle;mso-width-relative:page;mso-height-relative:page;" fillcolor="#333F50" filled="t" stroked="f" coordsize="21600,21600" o:gfxdata="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BWHiN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000006" wp14:editId="000186A6">
                <wp:simplePos x="0" y="0"/>
                <wp:positionH relativeFrom="column">
                  <wp:posOffset>1976755</wp:posOffset>
                </wp:positionH>
                <wp:positionV relativeFrom="paragraph">
                  <wp:posOffset>4927760</wp:posOffset>
                </wp:positionV>
                <wp:extent cx="1313180" cy="307975"/>
                <wp:effectExtent l="0" t="0" r="0" b="0"/>
                <wp:wrapNone/>
                <wp:docPr id="50" name="P1_PROJECTS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lang w:val="en-US" w:eastAsia="zh-CN"/>
                                <w:sz w:val="28"/>
                                <w:szCs w:val="28"/>
                                <w:b/>
                              </w:rPr>
                              <w:t xml:space="preserve">代表项目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5" o:spid="_x0000_s2005" o:spt="202" type="#_x0000_t202" style="position:absolute;left:0pt;margin-left:155.650000pt;margin-top:388.012598pt;height:24.250000pt;width:103.400000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lang w:val="en-US" w:eastAsia="zh-CN"/>
                          <w:sz w:val="28"/>
                          <w:szCs w:val="28"/>
                          <w:b/>
                        </w:rPr>
                        <w:t xml:space="preserve">代表项目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000007" wp14:editId="000186A7">
                <wp:simplePos x="0" y="0"/>
                <wp:positionH relativeFrom="column">
                  <wp:posOffset>1591310</wp:posOffset>
                </wp:positionH>
                <wp:positionV relativeFrom="paragraph">
                  <wp:posOffset>2667600</wp:posOffset>
                </wp:positionV>
                <wp:extent cx="4544060" cy="2034000"/>
                <wp:effectExtent l="0" t="0" r="0" b="0"/>
                <wp:wrapNone/>
                <wp:docPr id="47" name="P1_EMPLOYMENT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034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  <w:b/>
                              </w:rPr>
                              <w:t xml:space="preserve">2022.06–至今｜浙江影能科技有限公司｜产品经理</w:t>
                            </w:r>
                          </w:p>
                          <w:p>
                            <w:pPr>
                              <w:spacing w:before="0" w:after="0" w:line="24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</w:rPr>
                              <w:t xml:space="preserve">负责企业服务产品的问题识别、业务建模、版本规划、PRD、原型、技术协作与上线推动。</w:t>
                            </w:r>
                          </w:p>
                          <w:p>
                            <w:pPr>
                              <w:spacing w:before="0" w:after="0" w:line="24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</w:rPr>
                              <w:t xml:space="preserve">先后主导或承接权限、会员运营、经营分析、智慧停车和销售线索等核心模块。</w:t>
                            </w:r>
                          </w:p>
                          <w:p>
                            <w:pPr>
                              <w:spacing w:before="0" w:after="0" w:line="24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</w:rPr>
                              <w:t xml:space="preserve">自 2026 年起将个人 AI Agent 工作台用于真实需求与交付，当前仍处于个人验证阶段。</w:t>
                            </w:r>
                          </w:p>
                          <w:p>
                            <w:pPr>
                              <w:spacing w:before="0" w:after="0" w:line="24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</w:rPr>
                              <w:t xml:space="preserve">2021.07–2021.10｜浙江达摩科技有限公司｜Java 实习｜基于 SpringMVC 参与项目开发。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6" o:spid="_x0000_s2006" o:spt="202" type="#_x0000_t202" style="position:absolute;left:0pt;margin-left:125.300000pt;margin-top:210.047244pt;height:160.157480pt;width:357.800000pt;z-index:251685888;mso-width-relative:page;mso-height-relative:page;" filled="f" stroked="f" coordsize="21600,21600" o:gfxdata="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KFH4vXAAAACgEAAA8AAAAAAAAAAQAgAAAAIgAAAGRycy9kb3ducmV2&#10;LnhtbFBLAQIUABQAAAAIAIdO4kBk9gxxxAEAAGw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  <w:b/>
                        </w:rPr>
                        <w:t xml:space="preserve">2022.06–至今｜浙江影能科技有限公司｜产品经理</w:t>
                      </w:r>
                    </w:p>
                    <w:p>
                      <w:pPr>
                        <w:spacing w:before="0" w:after="0" w:line="24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</w:rPr>
                        <w:t xml:space="preserve">负责企业服务产品的问题识别、业务建模、版本规划、PRD、原型、技术协作与上线推动。</w:t>
                      </w:r>
                    </w:p>
                    <w:p>
                      <w:pPr>
                        <w:spacing w:before="0" w:after="0" w:line="24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</w:rPr>
                        <w:t xml:space="preserve">先后主导或承接权限、会员运营、经营分析、智慧停车和销售线索等核心模块。</w:t>
                      </w:r>
                    </w:p>
                    <w:p>
                      <w:pPr>
                        <w:spacing w:before="0" w:after="0" w:line="24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</w:rPr>
                        <w:t xml:space="preserve">自 2026 年起将个人 AI Agent 工作台用于真实需求与交付，当前仍处于个人验证阶段。</w:t>
                      </w:r>
                    </w:p>
                    <w:p>
                      <w:pPr>
                        <w:spacing w:before="0" w:after="0" w:line="24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</w:rPr>
                        <w:t xml:space="preserve">2021.07–2021.10｜浙江达摩科技有限公司｜Java 实习｜基于 SpringMVC 参与项目开发。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000008" wp14:editId="000186A8">
                <wp:simplePos x="0" y="0"/>
                <wp:positionH relativeFrom="column">
                  <wp:posOffset>1664335</wp:posOffset>
                </wp:positionH>
                <wp:positionV relativeFrom="paragraph">
                  <wp:posOffset>2277095</wp:posOffset>
                </wp:positionV>
                <wp:extent cx="285115" cy="285115"/>
                <wp:effectExtent l="0" t="0" r="635" b="635"/>
                <wp:wrapNone/>
                <wp:docPr id="61" name="P1_EMPLOYMENT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07" o:spid="_x0000_s2007" o:spt="1" style="position:absolute;left:0pt;margin-left:131.050000pt;margin-top:179.298819pt;height:22.450000pt;width:22.450000pt;z-index:251697152;v-text-anchor:middle;mso-width-relative:page;mso-height-relative:page;" fillcolor="#333F50" filled="t" stroked="f" coordsize="21600,21600" o:gfxdata="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xKE73XAAAACQEAAA8AAAAAAAAAAQAgAAAAIgAAAGRycy9kb3ducmV2LnhtbFBLAQIUABQA&#10;AAAIAIdO4kAs7uNK8QEAANUDAAAOAAAAAAAAAAEAIAAAACY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000009" wp14:editId="000186A9">
                <wp:simplePos x="0" y="0"/>
                <wp:positionH relativeFrom="column">
                  <wp:posOffset>1976755</wp:posOffset>
                </wp:positionH>
                <wp:positionV relativeFrom="paragraph">
                  <wp:posOffset>2253600</wp:posOffset>
                </wp:positionV>
                <wp:extent cx="1313180" cy="307975"/>
                <wp:effectExtent l="0" t="0" r="0" b="0"/>
                <wp:wrapNone/>
                <wp:docPr id="48" name="P1_EMPLOYMENT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8"/>
                                <w:szCs w:val="28"/>
                                <w:b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8" o:spid="_x0000_s2008" o:spt="202" type="#_x0000_t202" style="position:absolute;left:0pt;margin-left:155.650000pt;margin-top:177.448819pt;height:24.250000pt;width:103.400000pt;z-index:251686912;mso-width-relative:page;mso-height-relative:page;" filled="f" stroked="f" coordsize="21600,21600" o:gfxdata="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AyquNcAAAAJAQAADwAAAAAAAAABACAAAAAiAAAAZHJzL2Rvd25yZXYueG1sUEsBAhQA&#10;FAAAAAgAh07iQIh9VXm6AQAAY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8"/>
                          <w:szCs w:val="28"/>
                          <w:b/>
                        </w:rPr>
                        <w:t xml:space="preserve"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00000A" wp14:editId="000186AA">
                <wp:simplePos x="0" y="0"/>
                <wp:positionH relativeFrom="column">
                  <wp:posOffset>1664335</wp:posOffset>
                </wp:positionH>
                <wp:positionV relativeFrom="paragraph">
                  <wp:posOffset>2631600</wp:posOffset>
                </wp:positionV>
                <wp:extent cx="4336415" cy="0"/>
                <wp:effectExtent l="0" t="0" r="26670" b="19050"/>
                <wp:wrapNone/>
                <wp:docPr id="54" name="P1_EMPLOYMENT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09" o:spid="_x0000_s2009" o:spt="20" style="position:absolute;left:0pt;margin-left:131.050000pt;margin-top:207.212598pt;height:0.000000pt;width:341.450000pt;z-index:251693056;mso-width-relative:page;mso-height-relative:page;" filled="f" stroked="t" coordsize="21600,21600" o:gfxdata="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DtozR2AAAAAkBAAAPAAAAAAAAAAEAIAAAACIAAABk&#10;cnMvZG93bnJldi54bWxQSwECFAAUAAAACACHTuJA+IqXMQYCAADzAwAADgAAAAAAAAABACAAAAAn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00000B" wp14:editId="000186AB">
                <wp:simplePos x="0" y="0"/>
                <wp:positionH relativeFrom="column">
                  <wp:posOffset>1591310</wp:posOffset>
                </wp:positionH>
                <wp:positionV relativeFrom="paragraph">
                  <wp:posOffset>-68400</wp:posOffset>
                </wp:positionV>
                <wp:extent cx="4544060" cy="342000"/>
                <wp:effectExtent l="0" t="0" r="0" b="0"/>
                <wp:wrapNone/>
                <wp:docPr id="45" name="P1_EDUCATION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342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6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2018.09–2022.06｜中国计量大学｜计算机科学与技术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10" o:spid="_x0000_s2010" o:spt="202" type="#_x0000_t202" style="position:absolute;left:0pt;margin-left:125.300000pt;margin-top:-5.385827pt;height:26.929134pt;width:357.800000pt;z-index:251683840;mso-width-relative:page;mso-height-relative:page;" filled="f" stroked="f" coordsize="21600,21600" o:gfxdata="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obaFjYAAAACgEAAA8AAAAAAAAAAQAgAAAAIgAAAGRycy9kb3ducmV2&#10;LnhtbFBLAQIUABQAAAAIAIdO4kBT+yDmwwEAAGs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6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 xml:space="preserve">2018.09–2022.06｜中国计量大学｜计算机科学与技术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00000C" wp14:editId="000186AC">
                <wp:simplePos x="0" y="0"/>
                <wp:positionH relativeFrom="column">
                  <wp:posOffset>1976755</wp:posOffset>
                </wp:positionH>
                <wp:positionV relativeFrom="paragraph">
                  <wp:posOffset>8039635</wp:posOffset>
                </wp:positionV>
                <wp:extent cx="1313180" cy="307975"/>
                <wp:effectExtent l="0" t="0" r="0" b="0"/>
                <wp:wrapNone/>
                <wp:docPr id="52" name="P1_CERTIFICATES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8"/>
                                <w:szCs w:val="28"/>
                                <w:b/>
                              </w:rPr>
                              <w:t xml:space="preserve"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11" o:spid="_x0000_s2011" o:spt="202" type="#_x0000_t202" style="position:absolute;left:0pt;margin-left:155.650000pt;margin-top:633.042126pt;height:24.250000pt;width:103.400000pt;z-index:251691008;mso-width-relative:page;mso-height-relative:page;" filled="f" stroked="f" coordsize="21600,21600" o:gfxdata="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IwkZq9kAAAANAQAADwAAAAAAAAABACAAAAAiAAAAZHJzL2Rvd25yZXYueG1sUEsB&#10;AhQAFAAAAAgAh07iQFO9b0+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8"/>
                          <w:szCs w:val="28"/>
                          <w:b/>
                        </w:rPr>
                        <w:t xml:space="preserve"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00000D" wp14:editId="000186AD">
                <wp:simplePos x="0" y="0"/>
                <wp:positionH relativeFrom="column">
                  <wp:posOffset>1664335</wp:posOffset>
                </wp:positionH>
                <wp:positionV relativeFrom="paragraph">
                  <wp:posOffset>8391600</wp:posOffset>
                </wp:positionV>
                <wp:extent cx="4336415" cy="0"/>
                <wp:effectExtent l="0" t="0" r="26670" b="19050"/>
                <wp:wrapNone/>
                <wp:docPr id="56" name="P1_CERTIFICATES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12" o:spid="_x0000_s2012" o:spt="20" style="position:absolute;left:0pt;margin-left:131.050000pt;margin-top:660.755906pt;height:0.000000pt;width:341.450000pt;z-index:251695104;mso-width-relative:page;mso-height-relative:page;" filled="f" stroked="t" coordsize="21600,21600" o:gfxdata="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g7PsvaAAAADQEAAA8AAAAAAAAAAQAgAAAAIgAA&#10;AGRycy9kb3ducmV2LnhtbFBLAQIUABQAAAAIAIdO4kAWXOz7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00000E" wp14:editId="000186AE">
                <wp:simplePos x="0" y="0"/>
                <wp:positionH relativeFrom="column">
                  <wp:posOffset>1664335</wp:posOffset>
                </wp:positionH>
                <wp:positionV relativeFrom="paragraph">
                  <wp:posOffset>8013600</wp:posOffset>
                </wp:positionV>
                <wp:extent cx="285115" cy="285115"/>
                <wp:effectExtent l="0" t="0" r="635" b="635"/>
                <wp:wrapNone/>
                <wp:docPr id="63" name="P1_CERTIFICATES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13" o:spid="_x0000_s2013" o:spt="1" style="position:absolute;left:0pt;margin-left:131.050000pt;margin-top:630.992126pt;height:22.450000pt;width:22.450000pt;z-index:251699200;v-text-anchor:middle;mso-width-relative:page;mso-height-relative:page;" fillcolor="#333F50" filled="t" stroked="f" coordsize="21600,21600" o:gfxdata="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EQOKzaAAAADQEAAA8AAAAAAAAAAQAgAAAAIgAAAGRycy9kb3ducmV2LnhtbFBLAQIU&#10;ABQAAAAIAIdO4kDdXqKl8QEAANUDAAAOAAAAAAAAAAEAIAAAACk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/>
      <w:r/>
      <w:r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00000F" wp14:editId="000186AF">
                <wp:simplePos x="0" y="0"/>
                <wp:positionH relativeFrom="column">
                  <wp:posOffset>1591310</wp:posOffset>
                </wp:positionH>
                <wp:positionV relativeFrom="paragraph">
                  <wp:posOffset>8427600</wp:posOffset>
                </wp:positionV>
                <wp:extent cx="4544060" cy="918000"/>
                <wp:effectExtent l="0" t="0" r="0" b="0"/>
                <wp:wrapNone/>
                <wp:docPr id="51" name="P1_CERTIFICATES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918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产品经理国际资格认证（NPDP）</w:t>
                            </w:r>
                          </w:p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PMP（Project Management Professional）</w:t>
                            </w:r>
                          </w:p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信息系统项目管理师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14" o:spid="_x0000_s2014" o:spt="202" type="#_x0000_t202" style="position:absolute;left:0pt;margin-left:125.300000pt;margin-top:663.590551pt;height:72.283465pt;width:357.800000pt;z-index:251689984;mso-width-relative:page;mso-height-relative:page;" filled="f" stroked="f" coordsize="21600,21600" o:gfxdata="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+DBLt2QAAAA0BAAAPAAAAAAAAAAEAIAAAACIAAABkcnMvZG93bnJl&#10;di54bWxQSwECFAAUAAAACACHTuJALnkOKsMBAABr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产品经理国际资格认证（NPDP）</w:t>
                      </w:r>
                    </w:p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PMP（Project Management Professional）</w:t>
                      </w:r>
                    </w:p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信息系统项目管理师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/>
        </w:rPr>
        <w:drawing>
          <wp:anchor distT="0" distB="0" distL="114300" distR="114300" simplePos="0" relativeHeight="251705344" behindDoc="0" locked="0" layoutInCell="1" allowOverlap="1" wp14:anchorId="00000010" wp14:editId="000186B0">
            <wp:simplePos x="0" y="0"/>
            <wp:positionH relativeFrom="column">
              <wp:posOffset>-396875</wp:posOffset>
            </wp:positionH>
            <wp:positionV relativeFrom="paragraph">
              <wp:posOffset>-484505</wp:posOffset>
            </wp:positionV>
            <wp:extent cx="1208405" cy="1725295"/>
            <wp:effectExtent l="0" t="0" r="10795" b="1905"/>
            <wp:wrapNone/>
            <wp:docPr id="5" name="图片 5" descr="/Users/qqx/Desktop/图片/个人/1寸.jpg1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qqx/Desktop/图片/个人/1寸.jpg1寸"/>
                    <pic:cNvPicPr>
                      <a:picLocks noChangeAspect="1"/>
                    </pic:cNvPicPr>
                  </pic:nvPicPr>
                  <pic:blipFill>
                    <a:blip r:embed="rId6"/>
                    <a:srcRect l="972" r="972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  <w:r/>
      <w:r/>
      <w:r/>
      <w:r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000011" wp14:editId="000186B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15" o:spid="_x0000_s2015" o:spt="20" style="position:absolute;left:0pt;margin-left:-72pt;margin-top:219.1pt;height:0pt;width:170.3pt;z-index:251666432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RoV9bZAAAADAEAAA8AAAAAAAAAAQAgAAAAIgAAAGRycy9kb3ducmV2LnhtbFBL&#10;AQIUABQAAAAIAIdO4kATwJH5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000012" wp14:editId="000186B2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16" o:spid="_x0000_s2016" o:spt="20" style="position:absolute;left:0pt;margin-left:-72pt;margin-top:249.25pt;height:0pt;width:170.3pt;z-index:251667456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LCpO3ZAAAADAEAAA8AAAAAAAAAAQAgAAAAIgAAAGRycy9kb3ducmV2LnhtbFBL&#10;AQIUABQAAAAIAIdO4kAwccXF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000013" wp14:editId="000186B3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17" o:spid="_x0000_s2017" o:spt="20" style="position:absolute;left:0pt;margin-left:-72pt;margin-top:279.4pt;height:0pt;width:170.3pt;z-index:251668480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HOmOf2gAAAAwBAAAPAAAAAAAAAAEAIAAAACIAAABkcnMvZG93bnJldi54bWxQ&#10;SwECFAAUAAAACACHTuJAVaI4g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000014" wp14:editId="000186B4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18" o:spid="_x0000_s2018" o:spt="20" style="position:absolute;left:0pt;margin-left:-72pt;margin-top:309.5pt;height:0pt;width:170.3pt;z-index:251669504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5940LZAAAADAEAAA8AAAAAAAAAAQAgAAAAIgAAAGRycy9kb3ducmV2LnhtbFBL&#10;AQIUABQAAAAIAIdO4kB2E2y9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000015" wp14:editId="000186B5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19" o:spid="_x0000_s2019" o:spt="20" style="position:absolute;left:0pt;margin-left:-72pt;margin-top:339.65pt;height:0pt;width:170.3pt;z-index:251670528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b+rjHaAAAADAEAAA8AAAAAAAAAAQAgAAAAIgAAAGRycy9kb3ducmV2LnhtbFBL&#10;AQIUABQAAAAIAIdO4kDGixcx9AEAANEDAAAOAAAAAAAAAAEAIAAAACk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000016" wp14:editId="000186B6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20" o:spid="_x0000_s2020" o:spt="20" style="position:absolute;left:0pt;margin-left:-72pt;margin-top:189pt;height:0pt;width:170.3pt;z-index:251672576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pzoU2gAAAAwBAAAPAAAAAAAAAAEAIAAAACIAAABkcnMvZG93bnJldi54bWxQ&#10;SwECFAAUAAAACACHTuJA/r+ic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00017" wp14:editId="000186B7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341245" cy="3086735"/>
                <wp:effectExtent l="0" t="0" r="20955" b="1206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308673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21" o:spid="_x0000_s2021" o:spt="1" style="position:absolute;left:0pt;margin-left:-77.35pt;margin-top:188.95pt;height:243.05pt;width:184.35pt;z-index:251660288;v-text-anchor:middle;mso-width-relative:page;mso-height-relative:page;" fillcolor="#EAEAEA" filled="t" stroked="f" coordsize="21600,21600" o:gfxdata="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pY2+F2wAAAAwBAAAPAAAAAAAAAAEAIAAAACIAAABkcnMvZG93bnJldi54bWxQ&#10;SwECFAAUAAAACACHTuJAP2RfafQBAADVAwAADgAAAAAAAAABACAAAAAq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00018" wp14:editId="000186B8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43C55"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2" o:spid="_x0000_s2022" o:spt="202" type="#_x0000_t202" style="position:absolute;left:0pt;margin-left:-71.75pt;margin-top:716.75pt;height:28.8pt;width:169.9pt;z-index:251661312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SHN/dkAAAAOAQAADwAAAAAAAAABACAAAAAiAAAAZHJzL2Rvd25yZXYueG1sUEsB&#10;AhQAFAAAAAgAh07iQD3D/JO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6843C55">
                      <w:pPr>
                        <w:pStyle w:val="4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000019" wp14:editId="000186B9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EE67E6"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hAnsi="微软雅黑" w:eastAsia="微软雅黑"/>
                                <w:color w:val="333F50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钱麒祥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3" o:spid="_x0000_s2023" o:spt="1" style="position:absolute;left:0pt;margin-left:-71.75pt;margin-top:104.95pt;height:37.2pt;width:170.3pt;z-index:251662336;mso-width-relative:page;mso-height-relative:page;" filled="f" stroked="f" coordsize="21600,21600" o:gfxdata="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8W8rX2wAA&#10;AAwBAAAPAAAAAAAAAAEAIAAAACIAAABkcnMvZG93bnJldi54bWxQSwECFAAUAAAACACHTuJAxkl5&#10;TKkBAABF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8EE67E6"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hAnsi="微软雅黑" w:eastAsia="微软雅黑"/>
                          <w:color w:val="333F50"/>
                          <w:kern w:val="24"/>
                          <w:sz w:val="44"/>
                          <w:szCs w:val="44"/>
                          <w:lang w:val="en-US" w:eastAsia="zh-CN"/>
                        </w:rPr>
                        <w:t>钱麒祥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00001A" wp14:editId="000186BA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80" w:lineRule="exact"/>
                              <w:jc w:val="left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333F50"/>
                                <w:kern w:val="24"/>
                                <w:sz w:val="21"/>
                                <w:szCs w:val="21"/>
                                <w:b/>
                              </w:rPr>
                              <w:t xml:space="preserve">求职意向：AI 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4" o:spid="_x0000_s2024" o:spt="1" style="position:absolute;left:0pt;margin-left:-71.7pt;margin-top:141.6pt;height:23.45pt;width:170.3pt;z-index:251663360;mso-width-relative:page;mso-height-relative:page;" filled="f" stroked="f" coordsize="21600,21600" o:gfxdata="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zB10x2wAA&#10;AAwBAAAPAAAAAAAAAAEAIAAAACIAAABkcnMvZG93bnJldi54bWxQSwECFAAUAAAACACHTuJA9GSv&#10;PKkBAABH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80" w:lineRule="exact"/>
                        <w:jc w:val="left"/>
                      </w:pPr>
                      <w:r>
                        <w:rPr>
                          <w:rFonts w:hint="eastAsia" w:hAnsi="微软雅黑" w:eastAsia="微软雅黑" w:cs="Times New Roman"/>
                          <w:color w:val="333F50"/>
                          <w:kern w:val="24"/>
                          <w:sz w:val="21"/>
                          <w:szCs w:val="21"/>
                          <w:b/>
                        </w:rPr>
                        <w:t xml:space="preserve">求职意向：AI 产品经理</w:t>
                      </w:r>
                    </w:p>
                  </w:txbxContent>
                </v:textbox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0001B" wp14:editId="000186BB">
                <wp:simplePos x="0" y="0"/>
                <wp:positionH relativeFrom="column">
                  <wp:posOffset>-534670</wp:posOffset>
                </wp:positionH>
                <wp:positionV relativeFrom="paragraph">
                  <wp:posOffset>2055600</wp:posOffset>
                </wp:positionV>
                <wp:extent cx="1850000" cy="324000"/>
                <wp:effectExtent l="0" t="0" r="0" b="0"/>
                <wp:wrapNone/>
                <wp:docPr id="12" name="P1_CONTACT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生日：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2000.02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5" o:spid="_x0000_s2025" o:spt="202" type="#_x0000_t202" style="position:absolute;left:0pt;margin-left:-42.100000pt;margin-top:161.858268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生日：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2000.02</w:t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00001C" wp14:editId="000186BC">
                <wp:simplePos x="0" y="0"/>
                <wp:positionH relativeFrom="column">
                  <wp:posOffset>1976755</wp:posOffset>
                </wp:positionH>
                <wp:positionV relativeFrom="paragraph">
                  <wp:posOffset>-482400</wp:posOffset>
                </wp:positionV>
                <wp:extent cx="1313180" cy="307975"/>
                <wp:effectExtent l="0" t="0" r="0" b="0"/>
                <wp:wrapNone/>
                <wp:docPr id="46" name="P1_EDUCATION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8"/>
                                <w:szCs w:val="28"/>
                                <w:b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6" o:spid="_x0000_s2026" o:spt="202" type="#_x0000_t202" style="position:absolute;left:0pt;margin-left:155.650000pt;margin-top:-37.984252pt;height:24.250000pt;width:103.400000pt;z-index:251684864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LCRqtgAAAALAQAADwAAAAAAAAABACAAAAAiAAAAZHJzL2Rvd25yZXYueG1sUEsB&#10;AhQAFAAAAAgAh07iQO1cfWe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8"/>
                          <w:szCs w:val="28"/>
                          <w:b/>
                        </w:rPr>
                        <w:t xml:space="preserve"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00001D" wp14:editId="000186BD">
                <wp:simplePos x="0" y="0"/>
                <wp:positionH relativeFrom="column">
                  <wp:posOffset>1664335</wp:posOffset>
                </wp:positionH>
                <wp:positionV relativeFrom="paragraph">
                  <wp:posOffset>-104400</wp:posOffset>
                </wp:positionV>
                <wp:extent cx="4336415" cy="0"/>
                <wp:effectExtent l="0" t="0" r="26670" b="19050"/>
                <wp:wrapNone/>
                <wp:docPr id="53" name="P1_EDUCATION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27" o:spid="_x0000_s2027" o:spt="20" style="position:absolute;left:0pt;margin-left:131.050000pt;margin-top:-8.220472pt;height:0.000000pt;width:341.450000pt;z-index:25169203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d7ClP2QAAAAsBAAAPAAAAAAAAAAEAIAAAACIAAABk&#10;cnMvZG93bnJldi54bWxQSwECFAAUAAAACACHTuJA/BxX0QUCAADzAwAADgAAAAAAAAABACAAAAAo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00001E" wp14:editId="000186BE">
                <wp:simplePos x="0" y="0"/>
                <wp:positionH relativeFrom="column">
                  <wp:posOffset>1664335</wp:posOffset>
                </wp:positionH>
                <wp:positionV relativeFrom="paragraph">
                  <wp:posOffset>-455730</wp:posOffset>
                </wp:positionV>
                <wp:extent cx="285115" cy="285115"/>
                <wp:effectExtent l="0" t="0" r="635" b="635"/>
                <wp:wrapNone/>
                <wp:docPr id="60" name="P1_EDUCATION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28" o:spid="_x0000_s2028" o:spt="1" style="position:absolute;left:0pt;margin-left:131.050000pt;margin-top:-35.884252pt;height:22.450000pt;width:22.450000pt;z-index:251696128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EBQWtkAAAALAQAADwAAAAAAAAABACAAAAAiAAAAZHJzL2Rvd25yZXYueG1sUEsBAhQA&#10;FAAAAAgAh07iQHS1+9D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00001F" wp14:editId="000186BF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29" o:spid="_x0000_s2029" o:spt="1" style="position:absolute;left:0pt;margin-left:-90pt;margin-top:-72pt;height:842.25pt;width:17.85pt;z-index:25170432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m3ZHtkAAAAPAQAADwAAAAAAAAABACAAAAAiAAAAZHJzL2Rvd25yZXYueG1sUEsB&#10;AhQAFAAAAAgAh07iQGjwA6D0AQAA1w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  <w:r>
        <mc:AlternateContent>
          <mc:Choice Requires="wps">
            <w:drawing>
              <wp:anchor distT="0" distB="0" distL="114300" distR="114300" simplePos="0" relativeHeight="251700099" behindDoc="0" locked="0" layoutInCell="1" allowOverlap="1" wp14:anchorId="00000020" wp14:editId="000186C0">
                <wp:simplePos x="0" y="0"/>
                <wp:positionH relativeFrom="column">
                  <wp:posOffset>-534670</wp:posOffset>
                </wp:positionH>
                <wp:positionV relativeFrom="paragraph">
                  <wp:posOffset>2437200</wp:posOffset>
                </wp:positionV>
                <wp:extent cx="1850000" cy="324000"/>
                <wp:effectExtent l="0" t="0" r="0" b="0"/>
                <wp:wrapNone/>
                <wp:docPr id="99" name="P1_CONTACT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现居：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浙江杭州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0" o:spid="_x0000_s2030" o:spt="202" type="#_x0000_t202" style="position:absolute;left:0pt;margin-left:-42.100000pt;margin-top:191.905512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现居：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浙江杭州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0" behindDoc="0" locked="0" layoutInCell="1" allowOverlap="1" wp14:anchorId="00000021" wp14:editId="000186C1">
                <wp:simplePos x="0" y="0"/>
                <wp:positionH relativeFrom="column">
                  <wp:posOffset>-534670</wp:posOffset>
                </wp:positionH>
                <wp:positionV relativeFrom="paragraph">
                  <wp:posOffset>2818800</wp:posOffset>
                </wp:positionV>
                <wp:extent cx="1850000" cy="324000"/>
                <wp:effectExtent l="0" t="0" r="0" b="0"/>
                <wp:wrapNone/>
                <wp:docPr id="100" name="P1_CONTACT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学历：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大学本科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1" o:spid="_x0000_s2031" o:spt="202" type="#_x0000_t202" style="position:absolute;left:0pt;margin-left:-42.100000pt;margin-top:221.952756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学历：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大学本科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1" behindDoc="0" locked="0" layoutInCell="1" allowOverlap="1" wp14:anchorId="00000022" wp14:editId="000186C2">
                <wp:simplePos x="0" y="0"/>
                <wp:positionH relativeFrom="column">
                  <wp:posOffset>-534670</wp:posOffset>
                </wp:positionH>
                <wp:positionV relativeFrom="paragraph">
                  <wp:posOffset>3200400</wp:posOffset>
                </wp:positionV>
                <wp:extent cx="1850000" cy="324000"/>
                <wp:effectExtent l="0" t="0" r="0" b="0"/>
                <wp:wrapNone/>
                <wp:docPr id="101" name="P1_CONTACT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专业：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计算机科学与技术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2" o:spid="_x0000_s2032" o:spt="202" type="#_x0000_t202" style="position:absolute;left:0pt;margin-left:-42.100000pt;margin-top:252.000000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专业：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计算机科学与技术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2" behindDoc="0" locked="0" layoutInCell="1" allowOverlap="1" wp14:anchorId="00000023" wp14:editId="000186C3">
                <wp:simplePos x="0" y="0"/>
                <wp:positionH relativeFrom="column">
                  <wp:posOffset>-534670</wp:posOffset>
                </wp:positionH>
                <wp:positionV relativeFrom="paragraph">
                  <wp:posOffset>3582000</wp:posOffset>
                </wp:positionV>
                <wp:extent cx="1850000" cy="324000"/>
                <wp:effectExtent l="0" t="0" r="0" b="0"/>
                <wp:wrapNone/>
                <wp:docPr id="102" name="P1_CONTACT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手机：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173 9571 1345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3" o:spid="_x0000_s2033" o:spt="202" type="#_x0000_t202" style="position:absolute;left:0pt;margin-left:-42.100000pt;margin-top:282.047244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手机：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173 9571 1345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3" behindDoc="0" locked="0" layoutInCell="1" allowOverlap="1" wp14:anchorId="00000024" wp14:editId="000186C4">
                <wp:simplePos x="0" y="0"/>
                <wp:positionH relativeFrom="column">
                  <wp:posOffset>-534670</wp:posOffset>
                </wp:positionH>
                <wp:positionV relativeFrom="paragraph">
                  <wp:posOffset>3963600</wp:posOffset>
                </wp:positionV>
                <wp:extent cx="1850000" cy="324000"/>
                <wp:effectExtent l="0" t="0" r="0" b="0"/>
                <wp:wrapNone/>
                <wp:docPr id="103" name="P1_CONTACT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邮箱：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666qqx666@gmail.com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4" o:spid="_x0000_s2034" o:spt="202" type="#_x0000_t202" style="position:absolute;left:0pt;margin-left:-42.100000pt;margin-top:312.094488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邮箱：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666qqx666@gmail.com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4" behindDoc="0" locked="0" layoutInCell="1" allowOverlap="1" wp14:anchorId="00000025" wp14:editId="000186C5">
                <wp:simplePos x="0" y="0"/>
                <wp:positionH relativeFrom="column">
                  <wp:posOffset>-534670</wp:posOffset>
                </wp:positionH>
                <wp:positionV relativeFrom="paragraph">
                  <wp:posOffset>4345200</wp:posOffset>
                </wp:positionV>
                <wp:extent cx="1850000" cy="324000"/>
                <wp:effectExtent l="0" t="0" r="0" b="0"/>
                <wp:wrapNone/>
                <wp:docPr id="104" name="P1_CONTACT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网站：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qqx.life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5" o:spid="_x0000_s2035" o:spt="202" type="#_x0000_t202" style="position:absolute;left:0pt;margin-left:-42.100000pt;margin-top:342.141732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网站：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qqx.life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5" behindDoc="0" locked="0" layoutInCell="1" allowOverlap="1" wp14:anchorId="00000026" wp14:editId="000186C6">
                <wp:simplePos x="0" y="0"/>
                <wp:positionH relativeFrom="column">
                  <wp:posOffset>-534670</wp:posOffset>
                </wp:positionH>
                <wp:positionV relativeFrom="paragraph">
                  <wp:posOffset>4726800</wp:posOffset>
                </wp:positionV>
                <wp:extent cx="1850000" cy="324000"/>
                <wp:effectExtent l="0" t="0" r="0" b="0"/>
                <wp:wrapNone/>
                <wp:docPr id="105" name="P1_CONTACT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00" cy="3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  <w:b/>
                              </w:rPr>
                              <w:t xml:space="preserve">GitHub：</w:t>
                            </w: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19"/>
                                <w:szCs w:val="19"/>
                              </w:rPr>
                              <w:t xml:space="preserve">666qqx666-jpg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6" o:spid="_x0000_s2036" o:spt="202" type="#_x0000_t202" style="position:absolute;left:0pt;margin-left:-42.100000pt;margin-top:372.188976pt;height:25.511811pt;width:145.669291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  <w:b/>
                        </w:rPr>
                        <w:t xml:space="preserve">GitHub：</w:t>
                      </w: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19"/>
                          <w:szCs w:val="19"/>
                        </w:rPr>
                        <w:t xml:space="preserve">666qqx666-jpg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6" behindDoc="0" locked="0" layoutInCell="1" allowOverlap="1" wp14:anchorId="00000027" wp14:editId="000186C7">
                <wp:simplePos x="0" y="0"/>
                <wp:positionH relativeFrom="column">
                  <wp:posOffset>1976755</wp:posOffset>
                </wp:positionH>
                <wp:positionV relativeFrom="paragraph">
                  <wp:posOffset>453600</wp:posOffset>
                </wp:positionV>
                <wp:extent cx="1313180" cy="307975"/>
                <wp:effectExtent l="0" t="0" r="0" b="0"/>
                <wp:wrapNone/>
                <wp:docPr id="106" name="P1_SUMMARY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8"/>
                                <w:szCs w:val="28"/>
                                <w:b/>
                              </w:rPr>
                              <w:t xml:space="preserve">职业摘要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37" o:spid="_x0000_s2037" o:spt="202" type="#_x0000_t202" style="position:absolute;left:0pt;margin-left:155.650000pt;margin-top:35.716535pt;height:24.250000pt;width:103.400000pt;z-index:251686912;mso-width-relative:page;mso-height-relative:page;" filled="f" stroked="f" coordsize="21600,21600" o:gfxdata="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AyquNcAAAAJAQAADwAAAAAAAAABACAAAAAiAAAAZHJzL2Rvd25yZXYueG1sUEsBAhQA&#10;FAAAAAgAh07iQIh9VXm6AQAAY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8"/>
                          <w:szCs w:val="28"/>
                          <w:b/>
                        </w:rPr>
                        <w:t xml:space="preserve">职业摘要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7" behindDoc="0" locked="0" layoutInCell="1" allowOverlap="1" wp14:anchorId="00000028" wp14:editId="000186C8">
                <wp:simplePos x="0" y="0"/>
                <wp:positionH relativeFrom="column">
                  <wp:posOffset>1664335</wp:posOffset>
                </wp:positionH>
                <wp:positionV relativeFrom="paragraph">
                  <wp:posOffset>831600</wp:posOffset>
                </wp:positionV>
                <wp:extent cx="4336415" cy="0"/>
                <wp:effectExtent l="0" t="0" r="26670" b="19050"/>
                <wp:wrapNone/>
                <wp:docPr id="107" name="P1_SUMMARY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38" o:spid="_x0000_s2038" o:spt="20" style="position:absolute;left:0pt;margin-left:131.050000pt;margin-top:65.480315pt;height:0.000000pt;width:341.450000pt;z-index:251693056;mso-width-relative:page;mso-height-relative:page;" filled="f" stroked="t" coordsize="21600,21600" o:gfxdata="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DtozR2AAAAAkBAAAPAAAAAAAAAAEAIAAAACIAAABk&#10;cnMvZG93bnJldi54bWxQSwECFAAUAAAACACHTuJA+IqXMQYCAADzAwAADgAAAAAAAAABACAAAAAn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08" behindDoc="0" locked="0" layoutInCell="1" allowOverlap="1" wp14:anchorId="00000029" wp14:editId="000186C9">
                <wp:simplePos x="0" y="0"/>
                <wp:positionH relativeFrom="column">
                  <wp:posOffset>1664335</wp:posOffset>
                </wp:positionH>
                <wp:positionV relativeFrom="paragraph">
                  <wp:posOffset>477095</wp:posOffset>
                </wp:positionV>
                <wp:extent cx="285115" cy="285115"/>
                <wp:effectExtent l="0" t="0" r="635" b="635"/>
                <wp:wrapNone/>
                <wp:docPr id="108" name="P1_SUMMARY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39" o:spid="_x0000_s2039" o:spt="1" style="position:absolute;left:0pt;margin-left:131.050000pt;margin-top:37.566535pt;height:22.450000pt;width:22.450000pt;z-index:251697152;v-text-anchor:middle;mso-width-relative:page;mso-height-relative:page;" fillcolor="#333F50" filled="t" stroked="f" coordsize="21600,21600" o:gfxdata="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xKE73XAAAACQEAAA8AAAAAAAAAAQAgAAAAIgAAAGRycy9kb3ducmV2LnhtbFBLAQIUABQA&#10;AAAIAIdO4kAs7uNK8QEAANUDAAAOAAAAAAAAAAEAIAAAACY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0110" behindDoc="0" locked="0" layoutInCell="1" allowOverlap="1" wp14:anchorId="0000002A" wp14:editId="000186CA">
                <wp:simplePos x="0" y="0"/>
                <wp:positionH relativeFrom="column">
                  <wp:posOffset>1664335</wp:posOffset>
                </wp:positionH>
                <wp:positionV relativeFrom="paragraph">
                  <wp:posOffset>477095</wp:posOffset>
                </wp:positionV>
                <wp:extent cx="285115" cy="285115"/>
                <wp:effectExtent l="0" t="0" r="0" b="0"/>
                <wp:wrapNone/>
                <wp:docPr id="110" name="P1_SUMMARY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0" o:spid="_x0000_s2040" o:spt="202" type="#_x0000_t202" style="position:absolute;left:0pt;margin-left:131.050000pt;margin-top:37.566535pt;height:22.450000pt;width:22.450000pt;z-index:251686912;mso-width-relative:page;mso-height-relative:page;" filled="f" stroked="f" coordsize="21600,21600" o:gfxdata="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AyquNcAAAAJAQAADwAAAAAAAAABACAAAAAiAAAAZHJzL2Rvd25yZXYueG1sUEsBAhQA&#10;FAAAAAgAh07iQIh9VXm6AQAAY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sz w:val="20"/>
                          <w:szCs w:val="20"/>
                          <w:b/>
                          <w:color w:val="FFFFFF"/>
                        </w:rPr>
                        <w:t xml:space="preserve">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1" behindDoc="0" locked="0" layoutInCell="1" allowOverlap="1" wp14:anchorId="0000002B" wp14:editId="000186CB">
                <wp:simplePos x="0" y="0"/>
                <wp:positionH relativeFrom="column">
                  <wp:posOffset>1591310</wp:posOffset>
                </wp:positionH>
                <wp:positionV relativeFrom="paragraph">
                  <wp:posOffset>867600</wp:posOffset>
                </wp:positionV>
                <wp:extent cx="4544060" cy="342000"/>
                <wp:effectExtent l="0" t="0" r="0" b="0"/>
                <wp:wrapNone/>
                <wp:docPr id="111" name="P1_SUMMARY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342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1"/>
                                <w:szCs w:val="21"/>
                              </w:rPr>
                              <w:t xml:space="preserve">4 年企业服务产品经验，覆盖 CRM、权限、数据、交易与营销场景；擅长复杂业务建模与技术协作，已将 AI Agent 工作流用于真实产品交付。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1" o:spid="_x0000_s2041" o:spt="202" type="#_x0000_t202" style="position:absolute;left:0pt;margin-left:125.300000pt;margin-top:68.314961pt;height:26.929134pt;width:357.800000pt;z-index:251683840;mso-width-relative:page;mso-height-relative:page;" filled="f" stroked="f" coordsize="21600,21600" o:gfxdata="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obaFjYAAAACgEAAA8AAAAAAAAAAQAgAAAAIgAAAGRycy9kb3ducmV2&#10;LnhtbFBLAQIUABQAAAAIAIdO4kBT+yDmwwEAAGs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4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1"/>
                          <w:szCs w:val="21"/>
                        </w:rPr>
                        <w:t xml:space="preserve">4 年企业服务产品经验，覆盖 CRM、权限、数据、交易与营销场景；擅长复杂业务建模与技术协作，已将 AI Agent 工作流用于真实产品交付。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2" behindDoc="0" locked="0" layoutInCell="1" allowOverlap="1" wp14:anchorId="0000002C" wp14:editId="000186CC">
                <wp:simplePos x="0" y="0"/>
                <wp:positionH relativeFrom="column">
                  <wp:posOffset>1976755</wp:posOffset>
                </wp:positionH>
                <wp:positionV relativeFrom="paragraph">
                  <wp:posOffset>1389600</wp:posOffset>
                </wp:positionV>
                <wp:extent cx="1313180" cy="307975"/>
                <wp:effectExtent l="0" t="0" r="0" b="0"/>
                <wp:wrapNone/>
                <wp:docPr id="112" name="P1_CAPABILITIES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8"/>
                                <w:szCs w:val="28"/>
                                <w:b/>
                              </w:rPr>
                              <w:t xml:space="preserve">核心能力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2" o:spid="_x0000_s2042" o:spt="202" type="#_x0000_t202" style="position:absolute;left:0pt;margin-left:155.650000pt;margin-top:109.417323pt;height:24.250000pt;width:103.400000pt;z-index:251686912;mso-width-relative:page;mso-height-relative:page;" filled="f" stroked="f" coordsize="21600,21600" o:gfxdata="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AyquNcAAAAJAQAADwAAAAAAAAABACAAAAAiAAAAZHJzL2Rvd25yZXYueG1sUEsBAhQA&#10;FAAAAAgAh07iQIh9VXm6AQAAY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8"/>
                          <w:szCs w:val="28"/>
                          <w:b/>
                        </w:rPr>
                        <w:t xml:space="preserve">核心能力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3" behindDoc="0" locked="0" layoutInCell="1" allowOverlap="1" wp14:anchorId="0000002D" wp14:editId="000186CD">
                <wp:simplePos x="0" y="0"/>
                <wp:positionH relativeFrom="column">
                  <wp:posOffset>1664335</wp:posOffset>
                </wp:positionH>
                <wp:positionV relativeFrom="paragraph">
                  <wp:posOffset>1767600</wp:posOffset>
                </wp:positionV>
                <wp:extent cx="4336415" cy="0"/>
                <wp:effectExtent l="0" t="0" r="26670" b="19050"/>
                <wp:wrapNone/>
                <wp:docPr id="113" name="P1_CAPABILITIES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43" o:spid="_x0000_s2043" o:spt="20" style="position:absolute;left:0pt;margin-left:131.050000pt;margin-top:139.181102pt;height:0.000000pt;width:341.450000pt;z-index:251693056;mso-width-relative:page;mso-height-relative:page;" filled="f" stroked="t" coordsize="21600,21600" o:gfxdata="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DtozR2AAAAAkBAAAPAAAAAAAAAAEAIAAAACIAAABk&#10;cnMvZG93bnJldi54bWxQSwECFAAUAAAACACHTuJA+IqXMQYCAADzAwAADgAAAAAAAAABACAAAAAn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4" behindDoc="0" locked="0" layoutInCell="1" allowOverlap="1" wp14:anchorId="0000002E" wp14:editId="000186CE">
                <wp:simplePos x="0" y="0"/>
                <wp:positionH relativeFrom="column">
                  <wp:posOffset>1664335</wp:posOffset>
                </wp:positionH>
                <wp:positionV relativeFrom="paragraph">
                  <wp:posOffset>1413095</wp:posOffset>
                </wp:positionV>
                <wp:extent cx="285115" cy="285115"/>
                <wp:effectExtent l="0" t="0" r="635" b="635"/>
                <wp:wrapNone/>
                <wp:docPr id="114" name="P1_CAPABILITIES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44" o:spid="_x0000_s2044" o:spt="1" style="position:absolute;left:0pt;margin-left:131.050000pt;margin-top:111.267323pt;height:22.450000pt;width:22.450000pt;z-index:251697152;v-text-anchor:middle;mso-width-relative:page;mso-height-relative:page;" fillcolor="#333F50" filled="t" stroked="f" coordsize="21600,21600" o:gfxdata="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xKE73XAAAACQEAAA8AAAAAAAAAAQAgAAAAIgAAAGRycy9kb3ducmV2LnhtbFBLAQIUABQA&#10;AAAIAIdO4kAs7uNK8QEAANUDAAAOAAAAAAAAAAEAIAAAACY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0116" behindDoc="0" locked="0" layoutInCell="1" allowOverlap="1" wp14:anchorId="0000002F" wp14:editId="000186CF">
                <wp:simplePos x="0" y="0"/>
                <wp:positionH relativeFrom="column">
                  <wp:posOffset>1664335</wp:posOffset>
                </wp:positionH>
                <wp:positionV relativeFrom="paragraph">
                  <wp:posOffset>1413095</wp:posOffset>
                </wp:positionV>
                <wp:extent cx="285115" cy="285115"/>
                <wp:effectExtent l="0" t="0" r="0" b="0"/>
                <wp:wrapNone/>
                <wp:docPr id="116" name="P1_CAPABILITIES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5" o:spid="_x0000_s2045" o:spt="202" type="#_x0000_t202" style="position:absolute;left:0pt;margin-left:131.050000pt;margin-top:111.267323pt;height:22.450000pt;width:22.450000pt;z-index:251686912;mso-width-relative:page;mso-height-relative:page;" filled="f" stroked="f" coordsize="21600,21600" o:gfxdata="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AyquNcAAAAJAQAADwAAAAAAAAABACAAAAAiAAAAZHJzL2Rvd25yZXYueG1sUEsBAhQA&#10;FAAAAAgAh07iQIh9VXm6AQAAY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sz w:val="20"/>
                          <w:szCs w:val="20"/>
                          <w:b/>
                          <w:color w:val="FFFFFF"/>
                        </w:rPr>
                        <w:t xml:space="preserve">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7" behindDoc="0" locked="0" layoutInCell="1" allowOverlap="1" wp14:anchorId="00000030" wp14:editId="000186D0">
                <wp:simplePos x="0" y="0"/>
                <wp:positionH relativeFrom="column">
                  <wp:posOffset>1591310</wp:posOffset>
                </wp:positionH>
                <wp:positionV relativeFrom="paragraph">
                  <wp:posOffset>1803600</wp:posOffset>
                </wp:positionV>
                <wp:extent cx="4544060" cy="306000"/>
                <wp:effectExtent l="0" t="0" r="0" b="0"/>
                <wp:wrapNone/>
                <wp:docPr id="117" name="P1_CAPABILITIES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306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3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Agent 工作流设计｜RAG 与上下文治理｜复杂业务建模｜AI 产品落地｜数据与技术协作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6" o:spid="_x0000_s2046" o:spt="202" type="#_x0000_t202" style="position:absolute;left:0pt;margin-left:125.300000pt;margin-top:142.015748pt;height:24.094488pt;width:357.800000pt;z-index:251683840;mso-width-relative:page;mso-height-relative:page;" filled="f" stroked="f" coordsize="21600,21600" o:gfxdata="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obaFjYAAAACgEAAA8AAAAAAAAAAQAgAAAAIgAAAGRycy9kb3ducmV2&#10;LnhtbFBLAQIUABQAAAAIAIdO4kBT+yDmwwEAAGs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3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Agent 工作流设计｜RAG 与上下文治理｜复杂业务建模｜AI 产品落地｜数据与技术协作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8" behindDoc="0" locked="0" layoutInCell="1" allowOverlap="1" wp14:anchorId="00000031" wp14:editId="000186D1">
                <wp:simplePos x="0" y="0"/>
                <wp:positionH relativeFrom="column">
                  <wp:posOffset>1664335</wp:posOffset>
                </wp:positionH>
                <wp:positionV relativeFrom="paragraph">
                  <wp:posOffset>-455730</wp:posOffset>
                </wp:positionV>
                <wp:extent cx="285115" cy="285115"/>
                <wp:effectExtent l="0" t="0" r="0" b="0"/>
                <wp:wrapNone/>
                <wp:docPr id="118" name="P1_EDUCATION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7" o:spid="_x0000_s2047" o:spt="202" type="#_x0000_t202" style="position:absolute;left:0pt;margin-left:131.050000pt;margin-top:-35.884252pt;height:22.450000pt;width:22.450000pt;z-index:251684864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LCRqtgAAAALAQAADwAAAAAAAAABACAAAAAiAAAAZHJzL2Rvd25yZXYueG1sUEsB&#10;AhQAFAAAAAgAh07iQO1cfWe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sz w:val="20"/>
                          <w:szCs w:val="20"/>
                          <w:b/>
                          <w:color w:val="FFFFFF"/>
                        </w:rPr>
                        <w:t xml:space="preserve">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19" behindDoc="0" locked="0" layoutInCell="1" allowOverlap="1" wp14:anchorId="00000032" wp14:editId="000186D2">
                <wp:simplePos x="0" y="0"/>
                <wp:positionH relativeFrom="column">
                  <wp:posOffset>1664335</wp:posOffset>
                </wp:positionH>
                <wp:positionV relativeFrom="paragraph">
                  <wp:posOffset>2277095</wp:posOffset>
                </wp:positionV>
                <wp:extent cx="285115" cy="285115"/>
                <wp:effectExtent l="0" t="0" r="0" b="0"/>
                <wp:wrapNone/>
                <wp:docPr id="119" name="P1_EMPLOYMENT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8" o:spid="_x0000_s2048" o:spt="202" type="#_x0000_t202" style="position:absolute;left:0pt;margin-left:131.050000pt;margin-top:179.298819pt;height:22.450000pt;width:22.450000pt;z-index:251686912;mso-width-relative:page;mso-height-relative:page;" filled="f" stroked="f" coordsize="21600,21600" o:gfxdata="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AyquNcAAAAJAQAADwAAAAAAAAABACAAAAAiAAAAZHJzL2Rvd25yZXYueG1sUEsBAhQA&#10;FAAAAAgAh07iQIh9VXm6AQAAY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sz w:val="20"/>
                          <w:szCs w:val="20"/>
                          <w:b/>
                          <w:color w:val="FFFFFF"/>
                        </w:rPr>
                        <w:t xml:space="preserve">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20" behindDoc="0" locked="0" layoutInCell="1" allowOverlap="1" wp14:anchorId="00000033" wp14:editId="000186D3">
                <wp:simplePos x="0" y="0"/>
                <wp:positionH relativeFrom="column">
                  <wp:posOffset>1664335</wp:posOffset>
                </wp:positionH>
                <wp:positionV relativeFrom="paragraph">
                  <wp:posOffset>4917600</wp:posOffset>
                </wp:positionV>
                <wp:extent cx="285115" cy="285115"/>
                <wp:effectExtent l="0" t="0" r="0" b="0"/>
                <wp:wrapNone/>
                <wp:docPr id="120" name="P1_PROJECTS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lang w:val="en-US" w:eastAsia="zh-CN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项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9" o:spid="_x0000_s2049" o:spt="202" type="#_x0000_t202" style="position:absolute;left:0pt;margin-left:131.050000pt;margin-top:387.212598pt;height:22.450000pt;width:22.450000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lang w:val="en-US" w:eastAsia="zh-CN"/>
                          <w:sz w:val="20"/>
                          <w:szCs w:val="20"/>
                          <w:b/>
                          <w:color w:val="FFFFFF"/>
                        </w:rPr>
                        <w:t xml:space="preserve">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21" behindDoc="0" locked="0" layoutInCell="1" allowOverlap="1" wp14:anchorId="00000034" wp14:editId="000186D4">
                <wp:simplePos x="0" y="0"/>
                <wp:positionH relativeFrom="column">
                  <wp:posOffset>1591310</wp:posOffset>
                </wp:positionH>
                <wp:positionV relativeFrom="paragraph">
                  <wp:posOffset>5331600</wp:posOffset>
                </wp:positionV>
                <wp:extent cx="4544060" cy="2322000"/>
                <wp:effectExtent l="0" t="0" r="0" b="0"/>
                <wp:wrapNone/>
                <wp:docPr id="121" name="P1_PROJECTS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322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  <w:b/>
                              </w:rPr>
                              <w:t xml:space="preserve">Personal Knowledge Harness｜2026.04–至今｜8 类工作流中 6 类稳定自用，累计支撑 9 份真实业务 PRD、2 份正式业务竞品分析及 3 类定制报价。</w:t>
                            </w:r>
                          </w:p>
                          <w:p>
                            <w:pPr>
                              <w:spacing w:before="0" w:after="0" w:line="25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</w:rPr>
                              <w:t xml:space="preserve">全域销售线索管理系统｜2025.04–至今｜覆盖约 10 个付费品牌、15,000 家门店，累计约 102.6 万条线索，月处理约 10 万–30 万条。</w:t>
                            </w:r>
                          </w:p>
                          <w:p>
                            <w:pPr>
                              <w:spacing w:before="0" w:after="0" w:line="25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20"/>
                                <w:szCs w:val="20"/>
                              </w:rPr>
                              <w:t xml:space="preserve">qqx.life｜2026.06–至今｜以 AI 辅助完成需求、方案、开发、自动化验证与发布，形成 22 个页面和 16 个 E2E 测试文件。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0" o:spid="_x0000_s2050" o:spt="202" type="#_x0000_t202" style="position:absolute;left:0pt;margin-left:125.300000pt;margin-top:419.811024pt;height:182.834646pt;width:357.800000pt;z-index:251685888;mso-width-relative:page;mso-height-relative:page;" filled="f" stroked="f" coordsize="21600,21600" o:gfxdata="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KFH4vXAAAACgEAAA8AAAAAAAAAAQAgAAAAIgAAAGRycy9kb3ducmV2&#10;LnhtbFBLAQIUABQAAAAIAIdO4kBk9gxxxAEAAGw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5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  <w:b/>
                        </w:rPr>
                        <w:t xml:space="preserve">Personal Knowledge Harness｜2026.04–至今｜8 类工作流中 6 类稳定自用，累计支撑 9 份真实业务 PRD、2 份正式业务竞品分析及 3 类定制报价。</w:t>
                      </w:r>
                    </w:p>
                    <w:p>
                      <w:pPr>
                        <w:spacing w:before="0" w:after="0" w:line="25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</w:rPr>
                        <w:t xml:space="preserve">全域销售线索管理系统｜2025.04–至今｜覆盖约 10 个付费品牌、15,000 家门店，累计约 102.6 万条线索，月处理约 10 万–30 万条。</w:t>
                      </w:r>
                    </w:p>
                    <w:p>
                      <w:pPr>
                        <w:spacing w:before="0" w:after="0" w:line="25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20"/>
                          <w:szCs w:val="20"/>
                        </w:rPr>
                        <w:t xml:space="preserve">qqx.life｜2026.06–至今｜以 AI 辅助完成需求、方案、开发、自动化验证与发布，形成 22 个页面和 16 个 E2E 测试文件。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122" behindDoc="0" locked="0" layoutInCell="1" allowOverlap="1" wp14:anchorId="00000035" wp14:editId="000186D5">
                <wp:simplePos x="0" y="0"/>
                <wp:positionH relativeFrom="column">
                  <wp:posOffset>1664335</wp:posOffset>
                </wp:positionH>
                <wp:positionV relativeFrom="paragraph">
                  <wp:posOffset>8013600</wp:posOffset>
                </wp:positionV>
                <wp:extent cx="285115" cy="285115"/>
                <wp:effectExtent l="0" t="0" r="0" b="0"/>
                <wp:wrapNone/>
                <wp:docPr id="122" name="P1_CERTIFICATES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1" o:spid="_x0000_s2051" o:spt="202" type="#_x0000_t202" style="position:absolute;left:0pt;margin-left:131.050000pt;margin-top:630.992126pt;height:22.450000pt;width:22.450000pt;z-index:251691008;mso-width-relative:page;mso-height-relative:page;" filled="f" stroked="f" coordsize="21600,21600" o:gfxdata="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IwkZq9kAAAANAQAADwAAAAAAAAABACAAAAAiAAAAZHJzL2Rvd25yZXYueG1sUEsB&#10;AhQAFAAAAAgAh07iQFO9b0+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sz w:val="20"/>
                          <w:szCs w:val="20"/>
                          <w:b/>
                          <w:color w:val="FFFFFF"/>
                        </w:rPr>
                        <w:t xml:space="preserve">证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700071" behindDoc="0" locked="0" layoutInCell="1" allowOverlap="1" wp14:anchorId="00000036" wp14:editId="000186D6">
                <wp:simplePos x="0" y="0"/>
                <wp:positionH relativeFrom="column">
                  <wp:posOffset>-908050</wp:posOffset>
                </wp:positionH>
                <wp:positionV relativeFrom="paragraph">
                  <wp:posOffset>-914400</wp:posOffset>
                </wp:positionV>
                <wp:extent cx="2268220" cy="10692000"/>
                <wp:effectExtent l="0" t="0" r="17780" b="22225"/>
                <wp:wrapNone/>
                <wp:docPr id="71" name="P2_WHITE_BACKGROU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220" cy="106920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52" o:spid="_x0000_s2052" o:spt="1" style="position:absolute;left:0pt;margin-left:-71.500000pt;margin-top:-72.000000pt;height:841.889764pt;width:178.600000pt;z-index:251659264;v-text-anchor:middle;mso-width-relative:page;mso-height-relative:page;" fillcolor="#F2F2F2" filled="t" stroked="f" coordsize="21600,21600" o:gfxdata="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JaUeTdAAAADgEAAA8AAAAAAAAA&#10;AQAgAAAAIgAAAGRycy9kb3ducmV2LnhtbFBLAQIUABQAAAAIAIdO4kAEAo/mDAIAAAcEAAAOAAAA&#10;AAAAAAEAIAAAACwBAABkcnMvZTJvRG9jLnhtbFBLBQYAAAAABgAGAFkBAACq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2" behindDoc="0" locked="0" layoutInCell="1" allowOverlap="1" wp14:anchorId="00000037" wp14:editId="000186D7">
                <wp:simplePos x="0" y="0"/>
                <wp:positionH relativeFrom="column">
                  <wp:posOffset>-982345</wp:posOffset>
                </wp:positionH>
                <wp:positionV relativeFrom="paragraph">
                  <wp:posOffset>-914400</wp:posOffset>
                </wp:positionV>
                <wp:extent cx="2341245" cy="10692000"/>
                <wp:effectExtent l="0" t="0" r="20955" b="12065"/>
                <wp:wrapNone/>
                <wp:docPr id="72" name="P2_GRAY_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069200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53" o:spid="_x0000_s2053" o:spt="1" style="position:absolute;left:0pt;margin-left:-77.350000pt;margin-top:-72.000000pt;height:841.889764pt;width:184.350000pt;z-index:251660288;v-text-anchor:middle;mso-width-relative:page;mso-height-relative:page;" fillcolor="#EAEAEA" filled="t" stroked="f" coordsize="21600,21600" o:gfxdata="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pY2+F2wAAAAwBAAAPAAAAAAAAAAEAIAAAACIAAABkcnMvZG93bnJldi54bWxQ&#10;SwECFAAUAAAACACHTuJAP2RfafQBAADVAwAADgAAAAAAAAABACAAAAAq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3" behindDoc="0" locked="0" layoutInCell="1" allowOverlap="1" wp14:anchorId="00000038" wp14:editId="000186D8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2000"/>
                <wp:effectExtent l="0" t="0" r="2540" b="0"/>
                <wp:wrapNone/>
                <wp:docPr id="73" name="P2_BLUE_STRI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10692000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54" o:spid="_x0000_s2054" o:spt="1" style="position:absolute;left:0pt;margin-left:-90.000000pt;margin-top:-72.000000pt;height:841.889764pt;width:17.850000pt;z-index:25170432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m3ZHtkAAAAPAQAADwAAAAAAAAABACAAAAAiAAAAZHJzL2Rvd25yZXYueG1sUEsB&#10;AhQAFAAAAAgAh07iQGjwA6D0AQAA1w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4" behindDoc="0" locked="0" layoutInCell="1" allowOverlap="1" wp14:anchorId="00000039" wp14:editId="000186D9">
                <wp:simplePos x="0" y="0"/>
                <wp:positionH relativeFrom="column">
                  <wp:posOffset>-911225</wp:posOffset>
                </wp:positionH>
                <wp:positionV relativeFrom="paragraph">
                  <wp:posOffset>8409600</wp:posOffset>
                </wp:positionV>
                <wp:extent cx="2157730" cy="576000"/>
                <wp:effectExtent l="0" t="0" r="0" b="0"/>
                <wp:wrapNone/>
                <wp:docPr id="74" name="P2_PORTFOLIO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576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60" w:lineRule="exact"/>
                              <w:jc w:val="left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0"/>
                                <w:szCs w:val="30"/>
                                <w:b/>
                              </w:rPr>
                              <w:t xml:space="preserve">PROJECT PORTFOLIO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5" o:spid="_x0000_s2055" o:spt="202" type="#_x0000_t202" style="position:absolute;left:0pt;margin-left:-71.750000pt;margin-top:662.173228pt;height:45.354331pt;width:169.900000pt;z-index:251661312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SHN/dkAAAAOAQAADwAAAAAAAAABACAAAAAiAAAAZHJzL2Rvd25yZXYueG1sUEsB&#10;AhQAFAAAAAgAh07iQD3D/JO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60" w:lineRule="exact"/>
                        <w:jc w:val="left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0"/>
                          <w:szCs w:val="30"/>
                          <w:b/>
                        </w:rPr>
                        <w:t xml:space="preserve">PROJECT PORTFOLIO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5" behindDoc="0" locked="0" layoutInCell="1" allowOverlap="1" wp14:anchorId="0000003A" wp14:editId="000186DA">
                <wp:simplePos x="0" y="0"/>
                <wp:positionH relativeFrom="column">
                  <wp:posOffset>-10160</wp:posOffset>
                </wp:positionH>
                <wp:positionV relativeFrom="paragraph">
                  <wp:posOffset>597600</wp:posOffset>
                </wp:positionV>
                <wp:extent cx="1725295" cy="2736000"/>
                <wp:effectExtent l="0" t="0" r="0" b="0"/>
                <wp:wrapNone/>
                <wp:docPr id="75" name="P2_NAVIG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273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52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21"/>
                                <w:szCs w:val="21"/>
                                <w:b/>
                              </w:rPr>
                              <w:t xml:space="preserve">AI Agent</w:t>
                            </w:r>
                          </w:p>
                          <w:p>
                            <w:pPr>
                              <w:spacing w:before="0" w:after="0" w:line="52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21"/>
                                <w:szCs w:val="21"/>
                              </w:rPr>
                              <w:t xml:space="preserve">RAG / Context</w:t>
                            </w:r>
                          </w:p>
                          <w:p>
                            <w:pPr>
                              <w:spacing w:before="0" w:after="0" w:line="52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21"/>
                                <w:szCs w:val="21"/>
                              </w:rPr>
                              <w:t xml:space="preserve">Vibe Coding</w:t>
                            </w:r>
                          </w:p>
                          <w:p>
                            <w:pPr>
                              <w:spacing w:before="0" w:after="0" w:line="52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21"/>
                                <w:szCs w:val="21"/>
                              </w:rPr>
                              <w:t xml:space="preserve">复杂业务建模</w:t>
                            </w:r>
                          </w:p>
                          <w:p>
                            <w:pPr>
                              <w:spacing w:before="0" w:after="0" w:line="520" w:lineRule="exact"/>
                              <w:jc w:val="left"/>
                            </w:pPr>
                            <w:r>
                              <w:rPr>
                                <w:rFonts w:hint="eastAsia" w:hAnsi="Calibri" w:eastAsia="微软雅黑" w:cs="Times New Roman" w:asciiTheme="minorHAnsi"/>
                                <w:color w:val="0D0D0D"/>
                                <w:kern w:val="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  <w:sz w:val="21"/>
                                <w:szCs w:val="21"/>
                              </w:rPr>
                              <w:t xml:space="preserve">数据与技术协作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6" o:spid="_x0000_s2056" o:spt="202" type="#_x0000_t202" style="position:absolute;left:0pt;margin-left:-0.800000pt;margin-top:47.055118pt;height:215.433071pt;width:135.850000pt;z-index:251665408;mso-width-relative:page;mso-height-relative:page;" filled="f" stroked="f" coordsize="21600,21600" o:gfxdata="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TVpvLcAAAACgEAAA8AAAAAAAAAAQAgAAAAIgAAAGRycy9kb3ducmV2&#10;LnhtbFBLAQIUABQAAAAIAIdO4kD+zbK6MQIAAEY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52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21"/>
                          <w:szCs w:val="21"/>
                          <w:b/>
                        </w:rPr>
                        <w:t xml:space="preserve">AI Agent</w:t>
                      </w:r>
                    </w:p>
                    <w:p>
                      <w:pPr>
                        <w:spacing w:before="0" w:after="0" w:line="52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21"/>
                          <w:szCs w:val="21"/>
                        </w:rPr>
                        <w:t xml:space="preserve">RAG / Context</w:t>
                      </w:r>
                    </w:p>
                    <w:p>
                      <w:pPr>
                        <w:spacing w:before="0" w:after="0" w:line="52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21"/>
                          <w:szCs w:val="21"/>
                        </w:rPr>
                        <w:t xml:space="preserve">Vibe Coding</w:t>
                      </w:r>
                    </w:p>
                    <w:p>
                      <w:pPr>
                        <w:spacing w:before="0" w:after="0" w:line="52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21"/>
                          <w:szCs w:val="21"/>
                        </w:rPr>
                        <w:t xml:space="preserve">复杂业务建模</w:t>
                      </w:r>
                    </w:p>
                    <w:p>
                      <w:pPr>
                        <w:spacing w:before="0" w:after="0" w:line="520" w:lineRule="exact"/>
                        <w:jc w:val="left"/>
                      </w:pPr>
                      <w:r>
                        <w:rPr>
                          <w:rFonts w:hint="eastAsia" w:hAnsi="Calibri" w:eastAsia="微软雅黑" w:cs="Times New Roman" w:asciiTheme="minorHAnsi"/>
                          <w:color w:val="0D0D0D"/>
                          <w:kern w:val="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  <w:sz w:val="21"/>
                          <w:szCs w:val="21"/>
                        </w:rPr>
                        <w:t xml:space="preserve">数据与技术协作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6" behindDoc="0" locked="0" layoutInCell="1" allowOverlap="1" wp14:anchorId="0000003B" wp14:editId="000186DB">
                <wp:simplePos x="0" y="0"/>
                <wp:positionH relativeFrom="column">
                  <wp:posOffset>1976755</wp:posOffset>
                </wp:positionH>
                <wp:positionV relativeFrom="paragraph">
                  <wp:posOffset>-472240</wp:posOffset>
                </wp:positionV>
                <wp:extent cx="4140000" cy="307975"/>
                <wp:effectExtent l="0" t="0" r="0" b="0"/>
                <wp:wrapNone/>
                <wp:docPr id="76" name="P2_PAGE_TITLE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lang w:val="en-US" w:eastAsia="zh-CN"/>
                                <w:sz w:val="28"/>
                                <w:szCs w:val="28"/>
                                <w:b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7" o:spid="_x0000_s2057" o:spt="202" type="#_x0000_t202" style="position:absolute;left:0pt;margin-left:155.650000pt;margin-top:-37.184252pt;height:24.250000pt;width:325.984252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lang w:val="en-US" w:eastAsia="zh-CN"/>
                          <w:sz w:val="28"/>
                          <w:szCs w:val="28"/>
                          <w:b/>
                        </w:rPr>
                        <w:t xml:space="preserve"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7" behindDoc="0" locked="0" layoutInCell="1" allowOverlap="1" wp14:anchorId="0000003C" wp14:editId="000186DC">
                <wp:simplePos x="0" y="0"/>
                <wp:positionH relativeFrom="column">
                  <wp:posOffset>1664335</wp:posOffset>
                </wp:positionH>
                <wp:positionV relativeFrom="paragraph">
                  <wp:posOffset>-104400</wp:posOffset>
                </wp:positionV>
                <wp:extent cx="4336415" cy="0"/>
                <wp:effectExtent l="0" t="0" r="26670" b="19050"/>
                <wp:wrapNone/>
                <wp:docPr id="77" name="P2_PAGE_TITLE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58" o:spid="_x0000_s2058" o:spt="20" style="position:absolute;left:0pt;margin-left:131.050000pt;margin-top:-8.220472pt;height:0.000000pt;width:341.450000pt;z-index:251694080;mso-width-relative:page;mso-height-relative:page;" filled="f" stroked="t" coordsize="21600,21600" o:gfxdata="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APRS9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78" behindDoc="0" locked="0" layoutInCell="1" allowOverlap="1" wp14:anchorId="0000003D" wp14:editId="000186DD">
                <wp:simplePos x="0" y="0"/>
                <wp:positionH relativeFrom="column">
                  <wp:posOffset>1664335</wp:posOffset>
                </wp:positionH>
                <wp:positionV relativeFrom="paragraph">
                  <wp:posOffset>-482400</wp:posOffset>
                </wp:positionV>
                <wp:extent cx="285115" cy="285115"/>
                <wp:effectExtent l="0" t="0" r="635" b="635"/>
                <wp:wrapNone/>
                <wp:docPr id="78" name="P2_PAGE_TITLE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59" o:spid="_x0000_s2059" o:spt="1" style="position:absolute;left:0pt;margin-left:131.050000pt;margin-top:-37.984252pt;height:22.450000pt;width:22.450000pt;z-index:251698176;v-text-anchor:middle;mso-width-relative:page;mso-height-relative:page;" fillcolor="#333F50" filled="t" stroked="f" coordsize="21600,21600" o:gfxdata="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BWHiN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0080" behindDoc="0" locked="0" layoutInCell="1" allowOverlap="1" wp14:anchorId="0000003E" wp14:editId="000186DE">
                <wp:simplePos x="0" y="0"/>
                <wp:positionH relativeFrom="column">
                  <wp:posOffset>1664335</wp:posOffset>
                </wp:positionH>
                <wp:positionV relativeFrom="paragraph">
                  <wp:posOffset>-482400</wp:posOffset>
                </wp:positionV>
                <wp:extent cx="285115" cy="285115"/>
                <wp:effectExtent l="0" t="0" r="0" b="0"/>
                <wp:wrapNone/>
                <wp:docPr id="80" name="P2_PAGE_TITLE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lang w:val="en-US" w:eastAsia="zh-CN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项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0" o:spid="_x0000_s2060" o:spt="202" type="#_x0000_t202" style="position:absolute;left:0pt;margin-left:131.050000pt;margin-top:-37.984252pt;height:22.450000pt;width:22.450000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lang w:val="en-US" w:eastAsia="zh-CN"/>
                          <w:sz w:val="20"/>
                          <w:szCs w:val="20"/>
                          <w:b/>
                          <w:color w:val="FFFFFF"/>
                        </w:rPr>
                        <w:t xml:space="preserve">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1" behindDoc="0" locked="0" layoutInCell="1" allowOverlap="1" wp14:anchorId="0000003F" wp14:editId="000186DF">
                <wp:simplePos x="0" y="0"/>
                <wp:positionH relativeFrom="column">
                  <wp:posOffset>1976755</wp:posOffset>
                </wp:positionH>
                <wp:positionV relativeFrom="paragraph">
                  <wp:posOffset>319760</wp:posOffset>
                </wp:positionV>
                <wp:extent cx="4140000" cy="307975"/>
                <wp:effectExtent l="0" t="0" r="0" b="0"/>
                <wp:wrapNone/>
                <wp:docPr id="81" name="P2_KNOWLEDGE_HARNESS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lang w:val="en-US" w:eastAsia="zh-CN"/>
                                <w:sz w:val="28"/>
                                <w:szCs w:val="28"/>
                                <w:b/>
                              </w:rPr>
                              <w:t xml:space="preserve">Personal Knowledge Harness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1" o:spid="_x0000_s2061" o:spt="202" type="#_x0000_t202" style="position:absolute;left:0pt;margin-left:155.650000pt;margin-top:25.177953pt;height:24.250000pt;width:325.984252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lang w:val="en-US" w:eastAsia="zh-CN"/>
                          <w:sz w:val="28"/>
                          <w:szCs w:val="28"/>
                          <w:b/>
                        </w:rPr>
                        <w:t xml:space="preserve">Personal Knowledge Harness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2" behindDoc="0" locked="0" layoutInCell="1" allowOverlap="1" wp14:anchorId="00000040" wp14:editId="000186E0">
                <wp:simplePos x="0" y="0"/>
                <wp:positionH relativeFrom="column">
                  <wp:posOffset>1664335</wp:posOffset>
                </wp:positionH>
                <wp:positionV relativeFrom="paragraph">
                  <wp:posOffset>687600</wp:posOffset>
                </wp:positionV>
                <wp:extent cx="4336415" cy="0"/>
                <wp:effectExtent l="0" t="0" r="26670" b="19050"/>
                <wp:wrapNone/>
                <wp:docPr id="82" name="P2_KNOWLEDGE_HARNESS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62" o:spid="_x0000_s2062" o:spt="20" style="position:absolute;left:0pt;margin-left:131.050000pt;margin-top:54.141732pt;height:0.000000pt;width:341.450000pt;z-index:251694080;mso-width-relative:page;mso-height-relative:page;" filled="f" stroked="t" coordsize="21600,21600" o:gfxdata="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APRS9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3" behindDoc="0" locked="0" layoutInCell="1" allowOverlap="1" wp14:anchorId="00000041" wp14:editId="000186E1">
                <wp:simplePos x="0" y="0"/>
                <wp:positionH relativeFrom="column">
                  <wp:posOffset>1664335</wp:posOffset>
                </wp:positionH>
                <wp:positionV relativeFrom="paragraph">
                  <wp:posOffset>309600</wp:posOffset>
                </wp:positionV>
                <wp:extent cx="285115" cy="285115"/>
                <wp:effectExtent l="0" t="0" r="635" b="635"/>
                <wp:wrapNone/>
                <wp:docPr id="83" name="P2_KNOWLEDGE_HARNESS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63" o:spid="_x0000_s2063" o:spt="1" style="position:absolute;left:0pt;margin-left:131.050000pt;margin-top:24.377953pt;height:22.450000pt;width:22.450000pt;z-index:251698176;v-text-anchor:middle;mso-width-relative:page;mso-height-relative:page;" fillcolor="#333F50" filled="t" stroked="f" coordsize="21600,21600" o:gfxdata="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BWHiN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0085" behindDoc="0" locked="0" layoutInCell="1" allowOverlap="1" wp14:anchorId="00000042" wp14:editId="000186E2">
                <wp:simplePos x="0" y="0"/>
                <wp:positionH relativeFrom="column">
                  <wp:posOffset>1664335</wp:posOffset>
                </wp:positionH>
                <wp:positionV relativeFrom="paragraph">
                  <wp:posOffset>309600</wp:posOffset>
                </wp:positionV>
                <wp:extent cx="285115" cy="285115"/>
                <wp:effectExtent l="0" t="0" r="0" b="0"/>
                <wp:wrapNone/>
                <wp:docPr id="85" name="P2_KNOWLEDGE_HARNESS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lang w:val="en-US" w:eastAsia="zh-CN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AI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4" o:spid="_x0000_s2064" o:spt="202" type="#_x0000_t202" style="position:absolute;left:0pt;margin-left:131.050000pt;margin-top:24.377953pt;height:22.450000pt;width:22.450000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lang w:val="en-US" w:eastAsia="zh-CN"/>
                          <w:sz w:val="20"/>
                          <w:szCs w:val="20"/>
                          <w:b/>
                          <w:color w:val="FFFFFF"/>
                        </w:rPr>
                        <w:t xml:space="preserve"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6" behindDoc="0" locked="0" layoutInCell="1" allowOverlap="1" wp14:anchorId="00000043" wp14:editId="000186E3">
                <wp:simplePos x="0" y="0"/>
                <wp:positionH relativeFrom="column">
                  <wp:posOffset>1591310</wp:posOffset>
                </wp:positionH>
                <wp:positionV relativeFrom="paragraph">
                  <wp:posOffset>723600</wp:posOffset>
                </wp:positionV>
                <wp:extent cx="4544060" cy="2610000"/>
                <wp:effectExtent l="0" t="0" r="0" b="0"/>
                <wp:wrapNone/>
                <wp:docPr id="86" name="P2_KNOWLEDGE_HARNESS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610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独立产品设计与实践｜2026.04–至今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项目背景：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工作文档、经验和 AI 对话长期散落，需要建立可追溯、按需加载、跨 Agent 共用的知识与工作流系统。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产品判断：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目标不是一次性塞入全部资料，而是建立分层真值源与最小充分上下文，让不同 Agent 基于同一事实完成任务。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关键行动：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建立“原文层—正式知识域—能力层”三层结构，以最小 context-pack 按任务加载材料。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关键行动：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将需求发现、PRD 写审、竞品分析、报价、复盘和上下文治理沉淀为可复用 Agent Skill。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结果证据：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8 类工作流中 6 类稳定自用，支撑 9 份真实业务 PRD、6 份蓝图或关键决策材料、2 份正式业务竞品分析及 3 类定制开发报价方案；尚未推广给团队。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能力关键词：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Agent 工作流、RAG、上下文治理、知识架构、AI 产品验证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5" o:spid="_x0000_s2065" o:spt="202" type="#_x0000_t202" style="position:absolute;left:0pt;margin-left:125.300000pt;margin-top:56.976378pt;height:205.511811pt;width:357.800000pt;z-index:251685888;mso-width-relative:page;mso-height-relative:page;" filled="f" stroked="f" coordsize="21600,21600" o:gfxdata="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KFH4vXAAAACgEAAA8AAAAAAAAAAQAgAAAAIgAAAGRycy9kb3ducmV2&#10;LnhtbFBLAQIUABQAAAAIAIdO4kBk9gxxxAEAAGw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独立产品设计与实践｜2026.04–至今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项目背景：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工作文档、经验和 AI 对话长期散落，需要建立可追溯、按需加载、跨 Agent 共用的知识与工作流系统。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产品判断：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目标不是一次性塞入全部资料，而是建立分层真值源与最小充分上下文，让不同 Agent 基于同一事实完成任务。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关键行动：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建立“原文层—正式知识域—能力层”三层结构，以最小 context-pack 按任务加载材料。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关键行动：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将需求发现、PRD 写审、竞品分析、报价、复盘和上下文治理沉淀为可复用 Agent Skill。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结果证据：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8 类工作流中 6 类稳定自用，支撑 9 份真实业务 PRD、6 份蓝图或关键决策材料、2 份正式业务竞品分析及 3 类定制开发报价方案；尚未推广给团队。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能力关键词：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Agent 工作流、RAG、上下文治理、知识架构、AI 产品验证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7" behindDoc="0" locked="0" layoutInCell="1" allowOverlap="1" wp14:anchorId="00000044" wp14:editId="000186E4">
                <wp:simplePos x="0" y="0"/>
                <wp:positionH relativeFrom="column">
                  <wp:posOffset>1976755</wp:posOffset>
                </wp:positionH>
                <wp:positionV relativeFrom="paragraph">
                  <wp:posOffset>3559760</wp:posOffset>
                </wp:positionV>
                <wp:extent cx="4140000" cy="307975"/>
                <wp:effectExtent l="0" t="0" r="0" b="0"/>
                <wp:wrapNone/>
                <wp:docPr id="87" name="P2_SALES_LEADS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lang w:val="en-US" w:eastAsia="zh-CN"/>
                                <w:sz w:val="28"/>
                                <w:szCs w:val="28"/>
                                <w:b/>
                              </w:rPr>
                              <w:t xml:space="preserve">全域销售线索管理系统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6" o:spid="_x0000_s2066" o:spt="202" type="#_x0000_t202" style="position:absolute;left:0pt;margin-left:155.650000pt;margin-top:280.296063pt;height:24.250000pt;width:325.984252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lang w:val="en-US" w:eastAsia="zh-CN"/>
                          <w:sz w:val="28"/>
                          <w:szCs w:val="28"/>
                          <w:b/>
                        </w:rPr>
                        <w:t xml:space="preserve">全域销售线索管理系统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8" behindDoc="0" locked="0" layoutInCell="1" allowOverlap="1" wp14:anchorId="00000045" wp14:editId="000186E5">
                <wp:simplePos x="0" y="0"/>
                <wp:positionH relativeFrom="column">
                  <wp:posOffset>1664335</wp:posOffset>
                </wp:positionH>
                <wp:positionV relativeFrom="paragraph">
                  <wp:posOffset>3927600</wp:posOffset>
                </wp:positionV>
                <wp:extent cx="4336415" cy="0"/>
                <wp:effectExtent l="0" t="0" r="26670" b="19050"/>
                <wp:wrapNone/>
                <wp:docPr id="88" name="P2_SALES_LEADS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67" o:spid="_x0000_s2067" o:spt="20" style="position:absolute;left:0pt;margin-left:131.050000pt;margin-top:309.259843pt;height:0.000000pt;width:341.450000pt;z-index:251694080;mso-width-relative:page;mso-height-relative:page;" filled="f" stroked="t" coordsize="21600,21600" o:gfxdata="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APRS9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89" behindDoc="0" locked="0" layoutInCell="1" allowOverlap="1" wp14:anchorId="00000046" wp14:editId="000186E6">
                <wp:simplePos x="0" y="0"/>
                <wp:positionH relativeFrom="column">
                  <wp:posOffset>1664335</wp:posOffset>
                </wp:positionH>
                <wp:positionV relativeFrom="paragraph">
                  <wp:posOffset>3549600</wp:posOffset>
                </wp:positionV>
                <wp:extent cx="285115" cy="285115"/>
                <wp:effectExtent l="0" t="0" r="635" b="635"/>
                <wp:wrapNone/>
                <wp:docPr id="89" name="P2_SALES_LEADS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68" o:spid="_x0000_s2068" o:spt="1" style="position:absolute;left:0pt;margin-left:131.050000pt;margin-top:279.496063pt;height:22.450000pt;width:22.450000pt;z-index:251698176;v-text-anchor:middle;mso-width-relative:page;mso-height-relative:page;" fillcolor="#333F50" filled="t" stroked="f" coordsize="21600,21600" o:gfxdata="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BWHiN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0091" behindDoc="0" locked="0" layoutInCell="1" allowOverlap="1" wp14:anchorId="00000047" wp14:editId="000186E7">
                <wp:simplePos x="0" y="0"/>
                <wp:positionH relativeFrom="column">
                  <wp:posOffset>1664335</wp:posOffset>
                </wp:positionH>
                <wp:positionV relativeFrom="paragraph">
                  <wp:posOffset>3549600</wp:posOffset>
                </wp:positionV>
                <wp:extent cx="285115" cy="285115"/>
                <wp:effectExtent l="0" t="0" r="0" b="0"/>
                <wp:wrapNone/>
                <wp:docPr id="91" name="P2_SALES_LEADS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lang w:val="en-US" w:eastAsia="zh-CN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9" o:spid="_x0000_s2069" o:spt="202" type="#_x0000_t202" style="position:absolute;left:0pt;margin-left:131.050000pt;margin-top:279.496063pt;height:22.450000pt;width:22.450000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lang w:val="en-US" w:eastAsia="zh-CN"/>
                          <w:sz w:val="20"/>
                          <w:szCs w:val="20"/>
                          <w:b/>
                          <w:color w:val="FFFFFF"/>
                        </w:rPr>
                        <w:t xml:space="preserve">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92" behindDoc="0" locked="0" layoutInCell="1" allowOverlap="1" wp14:anchorId="00000048" wp14:editId="000186E8">
                <wp:simplePos x="0" y="0"/>
                <wp:positionH relativeFrom="column">
                  <wp:posOffset>1591310</wp:posOffset>
                </wp:positionH>
                <wp:positionV relativeFrom="paragraph">
                  <wp:posOffset>3963600</wp:posOffset>
                </wp:positionV>
                <wp:extent cx="4544060" cy="2646000"/>
                <wp:effectExtent l="0" t="0" r="0" b="0"/>
                <wp:wrapNone/>
                <wp:docPr id="92" name="P2_SALES_LEADS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646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产品线负责人｜2025.04–至今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项目背景：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多平台线索依赖人工导入和分配，跟进延迟且缺少责任回收，需要建立可持续的门店跟进闭环。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产品判断：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不采用未经验证的统一评分，优先建立可解释、可配置、可回收的规则机制；早期多平台接入底座由前任产品负责人建设。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关键行动：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主导智能分发、任务生命周期、公海池、隐私外呼、自动回收和经营分析。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关键行动：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通过资格过滤、保护期、分阶段扩圈、公海池认领与超时回收形成责任闭环。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结果证据：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覆盖约 10 个付费品牌、15,000 家门店，累计约 102.6 万条线索，月处理约 10 万–30 万条。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能力关键词：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复杂业务建模、规则治理、责任闭环、数据分析、商业化落地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70" o:spid="_x0000_s2070" o:spt="202" type="#_x0000_t202" style="position:absolute;left:0pt;margin-left:125.300000pt;margin-top:312.094488pt;height:208.346457pt;width:357.800000pt;z-index:251685888;mso-width-relative:page;mso-height-relative:page;" filled="f" stroked="f" coordsize="21600,21600" o:gfxdata="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KFH4vXAAAACgEAAA8AAAAAAAAAAQAgAAAAIgAAAGRycy9kb3ducmV2&#10;LnhtbFBLAQIUABQAAAAIAIdO4kBk9gxxxAEAAGw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产品线负责人｜2025.04–至今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项目背景：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多平台线索依赖人工导入和分配，跟进延迟且缺少责任回收，需要建立可持续的门店跟进闭环。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产品判断：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不采用未经验证的统一评分，优先建立可解释、可配置、可回收的规则机制；早期多平台接入底座由前任产品负责人建设。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关键行动：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主导智能分发、任务生命周期、公海池、隐私外呼、自动回收和经营分析。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关键行动：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通过资格过滤、保护期、分阶段扩圈、公海池认领与超时回收形成责任闭环。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结果证据：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覆盖约 10 个付费品牌、15,000 家门店，累计约 102.6 万条线索，月处理约 10 万–30 万条。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能力关键词：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复杂业务建模、规则治理、责任闭环、数据分析、商业化落地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93" behindDoc="0" locked="0" layoutInCell="1" allowOverlap="1" wp14:anchorId="00000049" wp14:editId="000186E9">
                <wp:simplePos x="0" y="0"/>
                <wp:positionH relativeFrom="column">
                  <wp:posOffset>1976755</wp:posOffset>
                </wp:positionH>
                <wp:positionV relativeFrom="paragraph">
                  <wp:posOffset>6835760</wp:posOffset>
                </wp:positionV>
                <wp:extent cx="4140000" cy="307975"/>
                <wp:effectExtent l="0" t="0" r="0" b="0"/>
                <wp:wrapNone/>
                <wp:docPr id="93" name="P2_PERSONAL_SITE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20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lang w:val="en-US" w:eastAsia="zh-CN"/>
                                <w:sz w:val="28"/>
                                <w:szCs w:val="28"/>
                                <w:b/>
                              </w:rPr>
                              <w:t xml:space="preserve">qqx.life 个人网站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71" o:spid="_x0000_s2071" o:spt="202" type="#_x0000_t202" style="position:absolute;left:0pt;margin-left:155.650000pt;margin-top:538.248819pt;height:24.250000pt;width:325.984252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320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lang w:val="en-US" w:eastAsia="zh-CN"/>
                          <w:sz w:val="28"/>
                          <w:szCs w:val="28"/>
                          <w:b/>
                        </w:rPr>
                        <w:t xml:space="preserve">qqx.life 个人网站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94" behindDoc="0" locked="0" layoutInCell="1" allowOverlap="1" wp14:anchorId="0000004A" wp14:editId="000186EA">
                <wp:simplePos x="0" y="0"/>
                <wp:positionH relativeFrom="column">
                  <wp:posOffset>1664335</wp:posOffset>
                </wp:positionH>
                <wp:positionV relativeFrom="paragraph">
                  <wp:posOffset>7203600</wp:posOffset>
                </wp:positionV>
                <wp:extent cx="4336415" cy="0"/>
                <wp:effectExtent l="0" t="0" r="26670" b="19050"/>
                <wp:wrapNone/>
                <wp:docPr id="94" name="P2_PERSONAL_SITE_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2072" o:spid="_x0000_s2072" o:spt="20" style="position:absolute;left:0pt;margin-left:131.050000pt;margin-top:567.212598pt;height:0.000000pt;width:341.450000pt;z-index:251694080;mso-width-relative:page;mso-height-relative:page;" filled="f" stroked="t" coordsize="21600,21600" o:gfxdata="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APRS9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95" behindDoc="0" locked="0" layoutInCell="1" allowOverlap="1" wp14:anchorId="0000004B" wp14:editId="000186EB">
                <wp:simplePos x="0" y="0"/>
                <wp:positionH relativeFrom="column">
                  <wp:posOffset>1664335</wp:posOffset>
                </wp:positionH>
                <wp:positionV relativeFrom="paragraph">
                  <wp:posOffset>6825600</wp:posOffset>
                </wp:positionV>
                <wp:extent cx="285115" cy="285115"/>
                <wp:effectExtent l="0" t="0" r="635" b="635"/>
                <wp:wrapNone/>
                <wp:docPr id="95" name="P2_PERSONAL_SITE_ICON_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2073" o:spid="_x0000_s2073" o:spt="1" style="position:absolute;left:0pt;margin-left:131.050000pt;margin-top:537.448819pt;height:22.450000pt;width:22.450000pt;z-index:251698176;v-text-anchor:middle;mso-width-relative:page;mso-height-relative:page;" fillcolor="#333F50" filled="t" stroked="f" coordsize="21600,21600" o:gfxdata="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BWHiN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/>
      <w:r>
        <mc:AlternateContent>
          <mc:Choice Requires="wps">
            <w:drawing>
              <wp:anchor distT="0" distB="0" distL="114300" distR="114300" simplePos="0" relativeHeight="251700097" behindDoc="0" locked="0" layoutInCell="1" allowOverlap="1" wp14:anchorId="0000004C" wp14:editId="000186EC">
                <wp:simplePos x="0" y="0"/>
                <wp:positionH relativeFrom="column">
                  <wp:posOffset>1664335</wp:posOffset>
                </wp:positionH>
                <wp:positionV relativeFrom="paragraph">
                  <wp:posOffset>6825600</wp:posOffset>
                </wp:positionV>
                <wp:extent cx="285115" cy="285115"/>
                <wp:effectExtent l="0" t="0" r="0" b="0"/>
                <wp:wrapNone/>
                <wp:docPr id="97" name="P2_PERSONAL_SITE_ICON_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lang w:val="en-US" w:eastAsia="zh-CN"/>
                                <w:sz w:val="20"/>
                                <w:szCs w:val="20"/>
                                <w:b/>
                                <w:color w:val="FFFFFF"/>
                              </w:rPr>
                              <w:t xml:space="preserve">站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74" o:spid="_x0000_s2074" o:spt="202" type="#_x0000_t202" style="position:absolute;left:0pt;margin-left:131.050000pt;margin-top:537.448819pt;height:22.450000pt;width:22.450000pt;z-index:251688960;mso-width-relative:page;mso-height-relative:page;" filled="f" stroked="f" coordsize="21600,21600" o:gfxdata="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rKpQ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before="0" w:after="0" w:line="24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lang w:val="en-US" w:eastAsia="zh-CN"/>
                          <w:sz w:val="20"/>
                          <w:szCs w:val="20"/>
                          <w:b/>
                          <w:color w:val="FFFFFF"/>
                        </w:rPr>
                        <w:t xml:space="preserve">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098" behindDoc="0" locked="0" layoutInCell="1" allowOverlap="1" wp14:anchorId="0000004D" wp14:editId="000186ED">
                <wp:simplePos x="0" y="0"/>
                <wp:positionH relativeFrom="column">
                  <wp:posOffset>1591310</wp:posOffset>
                </wp:positionH>
                <wp:positionV relativeFrom="paragraph">
                  <wp:posOffset>7239600</wp:posOffset>
                </wp:positionV>
                <wp:extent cx="4544060" cy="1926000"/>
                <wp:effectExtent l="0" t="0" r="0" b="0"/>
                <wp:wrapNone/>
                <wp:docPr id="98" name="P2_PERSONAL_SITE_BOD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926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独立设计与开发实践｜2026.06–至今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项目背景：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需要统一入口沉淀个人项目、AI 实践和产品思考，并验证 AI 辅助开发能否形成完整、可复用的交付流程。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产品判断：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Vibe Coding 的价值不只在生成代码，而在于连接需求、规格、实施、验证与发布，形成可复核闭环。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关键行动：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使用 Astro 5、TypeScript、GSAP 和 Playwright 完成产品表达与实现。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关键行动：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按“需求 / Spec → 实施计划 → 编码 → E2E 验证 → GitHub Pages 发布”完成端到端交付。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结果证据：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当前公开项目包含 22 个 Astro 页面、16 个 E2E 测试文件、自动化部署和可复现的简历导出能力。</w:t>
                            </w:r>
                          </w:p>
                          <w:p>
                            <w:pPr>
                              <w:spacing w:before="0" w:after="0" w:line="225" w:lineRule="exact"/>
                              <w:jc w:val="lef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  <w:b/>
                              </w:rPr>
                              <w:t xml:space="preserve">能力关键词：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/>
                                <w:sz w:val="19"/>
                                <w:szCs w:val="19"/>
                              </w:rPr>
                              <w:t xml:space="preserve">Vibe Coding、需求到交付、自动化验证、技术协作、产品表达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75" o:spid="_x0000_s2075" o:spt="202" type="#_x0000_t202" style="position:absolute;left:0pt;margin-left:125.300000pt;margin-top:570.047244pt;height:151.653543pt;width:357.800000pt;z-index:251685888;mso-width-relative:page;mso-height-relative:page;" filled="f" stroked="f" coordsize="21600,21600" o:gfxdata="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KFH4vXAAAACgEAAA8AAAAAAAAAAQAgAAAAIgAAAGRycy9kb3ducmV2&#10;LnhtbFBLAQIUABQAAAAIAIdO4kBk9gxxxAEAAGw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独立设计与开发实践｜2026.06–至今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项目背景：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需要统一入口沉淀个人项目、AI 实践和产品思考，并验证 AI 辅助开发能否形成完整、可复用的交付流程。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产品判断：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Vibe Coding 的价值不只在生成代码，而在于连接需求、规格、实施、验证与发布，形成可复核闭环。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关键行动：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使用 Astro 5、TypeScript、GSAP 和 Playwright 完成产品表达与实现。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关键行动：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按“需求 / Spec → 实施计划 → 编码 → E2E 验证 → GitHub Pages 发布”完成端到端交付。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结果证据：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当前公开项目包含 22 个 Astro 页面、16 个 E2E 测试文件、自动化部署和可复现的简历导出能力。</w:t>
                      </w:r>
                    </w:p>
                    <w:p>
                      <w:pPr>
                        <w:spacing w:before="0" w:after="0" w:line="225" w:lineRule="exact"/>
                        <w:jc w:val="lef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  <w:b/>
                        </w:rPr>
                        <w:t xml:space="preserve">能力关键词：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33F50"/>
                          <w:sz w:val="19"/>
                          <w:szCs w:val="19"/>
                        </w:rPr>
                        <w:t xml:space="preserve">Vibe Coding、需求到交付、自动化验证、技术协作、产品表达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3"/>
  <w:doNotDisplayPageBoundaries w:val="1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45251"/>
    <w:rsid w:val="0018101A"/>
    <w:rsid w:val="002C2436"/>
    <w:rsid w:val="0038365E"/>
    <w:rsid w:val="003C3140"/>
    <w:rsid w:val="006D204E"/>
    <w:rsid w:val="00E64177"/>
    <w:rsid w:val="0E145251"/>
    <w:rsid w:val="15A80EA0"/>
    <w:rsid w:val="22342C87"/>
    <w:rsid w:val="29FE0FDF"/>
    <w:rsid w:val="2FBB1BBD"/>
    <w:rsid w:val="39DF0CF6"/>
    <w:rsid w:val="3EDF98D2"/>
    <w:rsid w:val="45ED2E79"/>
    <w:rsid w:val="4D3873B3"/>
    <w:rsid w:val="64FC1FA7"/>
    <w:rsid w:val="76D3C53E"/>
    <w:rsid w:val="7A9F1F52"/>
    <w:rsid w:val="7AB5746D"/>
    <w:rsid w:val="7BFFF75A"/>
    <w:rsid w:val="7CBDCB80"/>
    <w:rsid w:val="7ED70B4B"/>
    <w:rsid w:val="7FBE4373"/>
    <w:rsid w:val="7FBF8B8B"/>
    <w:rsid w:val="87BFA8DA"/>
    <w:rsid w:val="9BBF0FB6"/>
    <w:rsid w:val="9E6DF81A"/>
    <w:rsid w:val="BDAFB026"/>
    <w:rsid w:val="C07F68DA"/>
    <w:rsid w:val="D93F65E2"/>
    <w:rsid w:val="DDABB974"/>
    <w:rsid w:val="DFFD5891"/>
    <w:rsid w:val="ED959A5D"/>
    <w:rsid w:val="FBB943E2"/>
    <w:rsid w:val="FBFFEB40"/>
    <w:rsid w:val="FDA7B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qqx/Library/Containers/com.kingsoft.wpsoffice.mac/Data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0</Words>
  <Characters>0</Characters>
  <Lines>1</Lines>
  <Paragraphs>1</Paragraphs>
  <TotalTime>131</TotalTime>
  <ScaleCrop>false</ScaleCrop>
  <LinksUpToDate>false</LinksUpToDate>
  <CharactersWithSpaces>12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2017-09-05T13:58:00Z</dcterms:created>
  <dc:creator/>
  <cp:lastModifiedBy/>
  <dcterms:modified xsi:type="dcterms:W3CDTF">2026-07-20T13:35:21Z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620177BF93ADD12F60945C6A7BAE9071_43</vt:lpwstr>
  </property>
</Properties>
</file>